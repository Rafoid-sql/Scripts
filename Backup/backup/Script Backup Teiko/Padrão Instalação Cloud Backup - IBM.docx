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3130" w:rsidRDefault="00890695" w:rsidP="00E9313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5D520" wp14:editId="510E0531">
                <wp:simplePos x="0" y="0"/>
                <wp:positionH relativeFrom="column">
                  <wp:posOffset>1260221</wp:posOffset>
                </wp:positionH>
                <wp:positionV relativeFrom="paragraph">
                  <wp:posOffset>2730703</wp:posOffset>
                </wp:positionV>
                <wp:extent cx="4754880" cy="1403985"/>
                <wp:effectExtent l="0" t="0" r="0" b="2540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48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722C" w:rsidRDefault="00BC722C" w:rsidP="00E9313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Padrão de Instalação</w:t>
                            </w:r>
                          </w:p>
                          <w:p w:rsidR="00BC722C" w:rsidRPr="00890695" w:rsidRDefault="00BC722C" w:rsidP="00E9313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</w:rPr>
                              <w:t>Cloud Backup</w:t>
                            </w:r>
                            <w:r w:rsidRPr="00890695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</w:rPr>
                              <w:t xml:space="preserve"> Teiko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45D52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99.25pt;margin-top:215pt;width:374.4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" filled="f" stroked="f">
                <v:textbox style="mso-fit-shape-to-text:t">
                  <w:txbxContent>
                    <w:p w:rsidR="00BC722C" w:rsidRDefault="00BC722C" w:rsidP="00E9313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Padrão de Instalação</w:t>
                      </w:r>
                    </w:p>
                    <w:p w:rsidR="00BC722C" w:rsidRPr="00890695" w:rsidRDefault="00BC722C" w:rsidP="00E9313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</w:rPr>
                        <w:t>Cloud Backup</w:t>
                      </w:r>
                      <w:r w:rsidRPr="00890695"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</w:rPr>
                        <w:t xml:space="preserve"> Teiko </w:t>
                      </w:r>
                    </w:p>
                  </w:txbxContent>
                </v:textbox>
              </v:shape>
            </w:pict>
          </mc:Fallback>
        </mc:AlternateContent>
      </w:r>
      <w:r w:rsidR="00E9313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C1C3F1" wp14:editId="5A86BAC2">
                <wp:simplePos x="0" y="0"/>
                <wp:positionH relativeFrom="column">
                  <wp:posOffset>2444115</wp:posOffset>
                </wp:positionH>
                <wp:positionV relativeFrom="paragraph">
                  <wp:posOffset>5873115</wp:posOffset>
                </wp:positionV>
                <wp:extent cx="3752850" cy="1403985"/>
                <wp:effectExtent l="0" t="0" r="0" b="0"/>
                <wp:wrapNone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722C" w:rsidRPr="00E93130" w:rsidRDefault="00BC722C" w:rsidP="00E93130">
                            <w:pPr>
                              <w:jc w:val="right"/>
                              <w:rPr>
                                <w:rFonts w:asciiTheme="minorHAnsi" w:hAnsiTheme="minorHAnsi" w:cs="Arial"/>
                                <w:i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:rsidR="00BC722C" w:rsidRDefault="00BC722C" w:rsidP="00E93130">
                            <w:pPr>
                              <w:jc w:val="right"/>
                              <w:rPr>
                                <w:rFonts w:asciiTheme="minorHAnsi" w:hAnsiTheme="minorHAnsi" w:cs="Arial"/>
                                <w:i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:rsidR="00BC722C" w:rsidRDefault="00BC722C" w:rsidP="00E93130">
                            <w:pPr>
                              <w:jc w:val="right"/>
                              <w:rPr>
                                <w:rFonts w:asciiTheme="minorHAnsi" w:hAnsiTheme="minorHAnsi" w:cs="Arial"/>
                                <w:i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:rsidR="00BC722C" w:rsidRPr="00385D99" w:rsidRDefault="00BC722C" w:rsidP="00E93130">
                            <w:pPr>
                              <w:jc w:val="right"/>
                              <w:rPr>
                                <w:rFonts w:asciiTheme="minorHAnsi" w:hAnsiTheme="minorHAnsi" w:cs="Arial"/>
                                <w:i/>
                                <w:color w:val="FFFFFF" w:themeColor="background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i/>
                                <w:color w:val="FFFFFF" w:themeColor="background1"/>
                                <w:sz w:val="28"/>
                                <w:szCs w:val="32"/>
                              </w:rPr>
                              <w:t>12/08/2017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C1C3F1" id="_x0000_s1027" type="#_x0000_t202" style="position:absolute;left:0;text-align:left;margin-left:192.45pt;margin-top:462.45pt;width:295.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" filled="f" stroked="f">
                <v:textbox style="mso-fit-shape-to-text:t">
                  <w:txbxContent>
                    <w:p w:rsidR="00BC722C" w:rsidRPr="00E93130" w:rsidRDefault="00BC722C" w:rsidP="00E93130">
                      <w:pPr>
                        <w:jc w:val="right"/>
                        <w:rPr>
                          <w:rFonts w:asciiTheme="minorHAnsi" w:hAnsiTheme="minorHAnsi" w:cs="Arial"/>
                          <w:i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:rsidR="00BC722C" w:rsidRDefault="00BC722C" w:rsidP="00E93130">
                      <w:pPr>
                        <w:jc w:val="right"/>
                        <w:rPr>
                          <w:rFonts w:asciiTheme="minorHAnsi" w:hAnsiTheme="minorHAnsi" w:cs="Arial"/>
                          <w:i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:rsidR="00BC722C" w:rsidRDefault="00BC722C" w:rsidP="00E93130">
                      <w:pPr>
                        <w:jc w:val="right"/>
                        <w:rPr>
                          <w:rFonts w:asciiTheme="minorHAnsi" w:hAnsiTheme="minorHAnsi" w:cs="Arial"/>
                          <w:i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:rsidR="00BC722C" w:rsidRPr="00385D99" w:rsidRDefault="00BC722C" w:rsidP="00E93130">
                      <w:pPr>
                        <w:jc w:val="right"/>
                        <w:rPr>
                          <w:rFonts w:asciiTheme="minorHAnsi" w:hAnsiTheme="minorHAnsi" w:cs="Arial"/>
                          <w:i/>
                          <w:color w:val="FFFFFF" w:themeColor="background1"/>
                          <w:sz w:val="28"/>
                          <w:szCs w:val="32"/>
                        </w:rPr>
                      </w:pPr>
                      <w:r>
                        <w:rPr>
                          <w:rFonts w:asciiTheme="minorHAnsi" w:hAnsiTheme="minorHAnsi" w:cs="Arial"/>
                          <w:i/>
                          <w:color w:val="FFFFFF" w:themeColor="background1"/>
                          <w:sz w:val="28"/>
                          <w:szCs w:val="32"/>
                        </w:rPr>
                        <w:t>12/08/2017</w:t>
                      </w:r>
                    </w:p>
                  </w:txbxContent>
                </v:textbox>
              </v:shape>
            </w:pict>
          </mc:Fallback>
        </mc:AlternateContent>
      </w:r>
      <w:r w:rsidR="00E93130">
        <w:rPr>
          <w:noProof/>
        </w:rPr>
        <w:drawing>
          <wp:anchor distT="0" distB="0" distL="114300" distR="114300" simplePos="0" relativeHeight="251659264" behindDoc="0" locked="0" layoutInCell="1" allowOverlap="1" wp14:anchorId="0104DA4B" wp14:editId="32371D1A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562850" cy="10716260"/>
            <wp:effectExtent l="0" t="0" r="0" b="8890"/>
            <wp:wrapSquare wrapText="bothSides"/>
            <wp:docPr id="5" name="Imagem 5" descr="C:\Users\Fabiane\Desktop\TEIKO\8607_Atualização_Materiais_Institucionais\capa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iane\Desktop\TEIKO\8607_Atualização_Materiais_Institucionais\capa-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71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3130" w:rsidRDefault="00E93130" w:rsidP="00E93130">
      <w:pPr>
        <w:pStyle w:val="Sumrio1"/>
        <w:jc w:val="both"/>
      </w:pPr>
    </w:p>
    <w:p w:rsidR="008A6D03" w:rsidRDefault="008A6D03" w:rsidP="005B4497">
      <w:pPr>
        <w:pStyle w:val="Sumrio1"/>
      </w:pPr>
      <w:r>
        <w:t>SUMÁRIO</w:t>
      </w:r>
    </w:p>
    <w:p w:rsidR="008A6D03" w:rsidRDefault="008A6D03"/>
    <w:p w:rsidR="00B00A97" w:rsidRDefault="00151E78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"1-6" </w:instrText>
      </w:r>
      <w:r>
        <w:fldChar w:fldCharType="separate"/>
      </w:r>
      <w:r w:rsidR="00B00A97">
        <w:t>Padrão de instalação cloud backup teiko</w:t>
      </w:r>
      <w:r w:rsidR="00B00A97">
        <w:tab/>
      </w:r>
      <w:r w:rsidR="00B00A97">
        <w:fldChar w:fldCharType="begin"/>
      </w:r>
      <w:r w:rsidR="00B00A97">
        <w:instrText xml:space="preserve"> PAGEREF _Toc490830085 \h </w:instrText>
      </w:r>
      <w:r w:rsidR="00B00A97">
        <w:fldChar w:fldCharType="separate"/>
      </w:r>
      <w:r w:rsidR="00B00A97">
        <w:t>1</w:t>
      </w:r>
      <w:r w:rsidR="00B00A97">
        <w:fldChar w:fldCharType="end"/>
      </w:r>
    </w:p>
    <w:p w:rsidR="00B00A97" w:rsidRDefault="00B00A97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>
        <w:t>OBJETIVO</w:t>
      </w:r>
      <w:r>
        <w:tab/>
      </w:r>
      <w:r>
        <w:fldChar w:fldCharType="begin"/>
      </w:r>
      <w:r>
        <w:instrText xml:space="preserve"> PAGEREF _Toc490830086 \h </w:instrText>
      </w:r>
      <w:r>
        <w:fldChar w:fldCharType="separate"/>
      </w:r>
      <w:r>
        <w:t>1</w:t>
      </w:r>
      <w:r>
        <w:fldChar w:fldCharType="end"/>
      </w:r>
    </w:p>
    <w:p w:rsidR="00B00A97" w:rsidRDefault="00B00A97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>
        <w:t>PRÉ-REQUISITOS</w:t>
      </w:r>
      <w:r>
        <w:tab/>
      </w:r>
      <w:r>
        <w:fldChar w:fldCharType="begin"/>
      </w:r>
      <w:r>
        <w:instrText xml:space="preserve"> PAGEREF _Toc490830087 \h </w:instrText>
      </w:r>
      <w:r>
        <w:fldChar w:fldCharType="separate"/>
      </w:r>
      <w:r>
        <w:t>1</w:t>
      </w:r>
      <w:r>
        <w:fldChar w:fldCharType="end"/>
      </w:r>
    </w:p>
    <w:p w:rsidR="00B00A97" w:rsidRDefault="00B00A97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>
        <w:t>ACESSO A CLOUD IBM</w:t>
      </w:r>
      <w:r>
        <w:tab/>
      </w:r>
      <w:r>
        <w:fldChar w:fldCharType="begin"/>
      </w:r>
      <w:r>
        <w:instrText xml:space="preserve"> PAGEREF _Toc490830088 \h </w:instrText>
      </w:r>
      <w:r>
        <w:fldChar w:fldCharType="separate"/>
      </w:r>
      <w:r>
        <w:t>1</w:t>
      </w:r>
      <w:r>
        <w:fldChar w:fldCharType="end"/>
      </w:r>
    </w:p>
    <w:p w:rsidR="00B00A97" w:rsidRDefault="00B00A97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>
        <w:t>DOWNLOAD E CONFIGURAÇÃO DO MÓDULO CLOUD BACKUP</w:t>
      </w:r>
      <w:r>
        <w:tab/>
      </w:r>
      <w:r>
        <w:fldChar w:fldCharType="begin"/>
      </w:r>
      <w:r>
        <w:instrText xml:space="preserve"> PAGEREF _Toc490830089 \h </w:instrText>
      </w:r>
      <w:r>
        <w:fldChar w:fldCharType="separate"/>
      </w:r>
      <w:r>
        <w:t>6</w:t>
      </w:r>
      <w:r>
        <w:fldChar w:fldCharType="end"/>
      </w:r>
    </w:p>
    <w:p w:rsidR="00B00A97" w:rsidRDefault="00B00A97">
      <w:pPr>
        <w:pStyle w:val="Sumrio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4.1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>
        <w:t>DOWNLOAD</w:t>
      </w:r>
      <w:r>
        <w:tab/>
      </w:r>
      <w:r>
        <w:fldChar w:fldCharType="begin"/>
      </w:r>
      <w:r>
        <w:instrText xml:space="preserve"> PAGEREF _Toc490830090 \h </w:instrText>
      </w:r>
      <w:r>
        <w:fldChar w:fldCharType="separate"/>
      </w:r>
      <w:r>
        <w:t>6</w:t>
      </w:r>
      <w:r>
        <w:fldChar w:fldCharType="end"/>
      </w:r>
    </w:p>
    <w:p w:rsidR="00B00A97" w:rsidRDefault="00B00A97">
      <w:pPr>
        <w:pStyle w:val="Sumrio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4.2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>
        <w:t>CONFIGURAÇÃO</w:t>
      </w:r>
      <w:r>
        <w:tab/>
      </w:r>
      <w:r>
        <w:fldChar w:fldCharType="begin"/>
      </w:r>
      <w:r>
        <w:instrText xml:space="preserve"> PAGEREF _Toc490830091 \h </w:instrText>
      </w:r>
      <w:r>
        <w:fldChar w:fldCharType="separate"/>
      </w:r>
      <w:r>
        <w:t>6</w:t>
      </w:r>
      <w:r>
        <w:fldChar w:fldCharType="end"/>
      </w:r>
    </w:p>
    <w:p w:rsidR="00B00A97" w:rsidRDefault="00B00A97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>
        <w:t>CONFIGURAÇÃO DAS ROTINAS</w:t>
      </w:r>
      <w:r>
        <w:tab/>
      </w:r>
      <w:r>
        <w:fldChar w:fldCharType="begin"/>
      </w:r>
      <w:r>
        <w:instrText xml:space="preserve"> PAGEREF _Toc490830092 \h </w:instrText>
      </w:r>
      <w:r>
        <w:fldChar w:fldCharType="separate"/>
      </w:r>
      <w:r>
        <w:t>9</w:t>
      </w:r>
      <w:r>
        <w:fldChar w:fldCharType="end"/>
      </w:r>
    </w:p>
    <w:p w:rsidR="00B00A97" w:rsidRDefault="00B00A97">
      <w:pPr>
        <w:pStyle w:val="Sumrio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5.1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>
        <w:t>CRIAÇÃO DOS DIRETÓRIOS</w:t>
      </w:r>
      <w:r>
        <w:tab/>
      </w:r>
      <w:r>
        <w:fldChar w:fldCharType="begin"/>
      </w:r>
      <w:r>
        <w:instrText xml:space="preserve"> PAGEREF _Toc490830093 \h </w:instrText>
      </w:r>
      <w:r>
        <w:fldChar w:fldCharType="separate"/>
      </w:r>
      <w:r>
        <w:t>9</w:t>
      </w:r>
      <w:r>
        <w:fldChar w:fldCharType="end"/>
      </w:r>
    </w:p>
    <w:p w:rsidR="00B00A97" w:rsidRDefault="00B00A97">
      <w:pPr>
        <w:pStyle w:val="Sumrio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5.2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>
        <w:t>DOWNLOAD DOS SCRIPTS</w:t>
      </w:r>
      <w:r>
        <w:tab/>
      </w:r>
      <w:r>
        <w:fldChar w:fldCharType="begin"/>
      </w:r>
      <w:r>
        <w:instrText xml:space="preserve"> PAGEREF _Toc490830094 \h </w:instrText>
      </w:r>
      <w:r>
        <w:fldChar w:fldCharType="separate"/>
      </w:r>
      <w:r>
        <w:t>9</w:t>
      </w:r>
      <w:r>
        <w:fldChar w:fldCharType="end"/>
      </w:r>
    </w:p>
    <w:p w:rsidR="00B00A97" w:rsidRDefault="00B00A97">
      <w:pPr>
        <w:pStyle w:val="Sumrio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5.3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>
        <w:t>PARÂMETROS DA ROTINA</w:t>
      </w:r>
      <w:r>
        <w:tab/>
      </w:r>
      <w:r>
        <w:fldChar w:fldCharType="begin"/>
      </w:r>
      <w:r>
        <w:instrText xml:space="preserve"> PAGEREF _Toc490830095 \h </w:instrText>
      </w:r>
      <w:r>
        <w:fldChar w:fldCharType="separate"/>
      </w:r>
      <w:r>
        <w:t>11</w:t>
      </w:r>
      <w:r>
        <w:fldChar w:fldCharType="end"/>
      </w:r>
    </w:p>
    <w:p w:rsidR="00B00A97" w:rsidRDefault="00B00A97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r>
        <w:t>5.3.1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AJUSTE DAS ROTINAS LOCAIS</w:t>
      </w:r>
      <w:r>
        <w:tab/>
      </w:r>
      <w:r>
        <w:fldChar w:fldCharType="begin"/>
      </w:r>
      <w:r>
        <w:instrText xml:space="preserve"> PAGEREF _Toc490830096 \h </w:instrText>
      </w:r>
      <w:r>
        <w:fldChar w:fldCharType="separate"/>
      </w:r>
      <w:r>
        <w:t>11</w:t>
      </w:r>
      <w:r>
        <w:fldChar w:fldCharType="end"/>
      </w:r>
    </w:p>
    <w:p w:rsidR="00B00A97" w:rsidRDefault="00B00A97">
      <w:pPr>
        <w:pStyle w:val="Sumrio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5.4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>
        <w:t>AGENDAMENTO DAS ROTINAS</w:t>
      </w:r>
      <w:r>
        <w:tab/>
      </w:r>
      <w:r>
        <w:fldChar w:fldCharType="begin"/>
      </w:r>
      <w:r>
        <w:instrText xml:space="preserve"> PAGEREF _Toc490830097 \h </w:instrText>
      </w:r>
      <w:r>
        <w:fldChar w:fldCharType="separate"/>
      </w:r>
      <w:r>
        <w:t>12</w:t>
      </w:r>
      <w:r>
        <w:fldChar w:fldCharType="end"/>
      </w:r>
    </w:p>
    <w:p w:rsidR="00B00A97" w:rsidRDefault="00B00A97">
      <w:pPr>
        <w:pStyle w:val="Sumrio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5.5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>
        <w:t>CRIAÇÃO DOS JOBS SCHEDULER</w:t>
      </w:r>
      <w:r>
        <w:tab/>
      </w:r>
      <w:r>
        <w:fldChar w:fldCharType="begin"/>
      </w:r>
      <w:r>
        <w:instrText xml:space="preserve"> PAGEREF _Toc490830098 \h </w:instrText>
      </w:r>
      <w:r>
        <w:fldChar w:fldCharType="separate"/>
      </w:r>
      <w:r>
        <w:t>12</w:t>
      </w:r>
      <w:r>
        <w:fldChar w:fldCharType="end"/>
      </w:r>
    </w:p>
    <w:p w:rsidR="00B00A97" w:rsidRDefault="00B00A97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t>6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>
        <w:t>EXECUÇÃO DO BACKUP</w:t>
      </w:r>
      <w:r>
        <w:tab/>
      </w:r>
      <w:r>
        <w:fldChar w:fldCharType="begin"/>
      </w:r>
      <w:r>
        <w:instrText xml:space="preserve"> PAGEREF _Toc490830099 \h </w:instrText>
      </w:r>
      <w:r>
        <w:fldChar w:fldCharType="separate"/>
      </w:r>
      <w:r>
        <w:t>14</w:t>
      </w:r>
      <w:r>
        <w:fldChar w:fldCharType="end"/>
      </w:r>
    </w:p>
    <w:p w:rsidR="00B00A97" w:rsidRDefault="00B00A97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t>7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>
        <w:t>POSSÍVEIS ERROS DURANTE A EXECUÇÃO DO BACKUP</w:t>
      </w:r>
      <w:r>
        <w:tab/>
      </w:r>
      <w:r>
        <w:fldChar w:fldCharType="begin"/>
      </w:r>
      <w:r>
        <w:instrText xml:space="preserve"> PAGEREF _Toc490830100 \h </w:instrText>
      </w:r>
      <w:r>
        <w:fldChar w:fldCharType="separate"/>
      </w:r>
      <w:r>
        <w:t>15</w:t>
      </w:r>
      <w:r>
        <w:fldChar w:fldCharType="end"/>
      </w:r>
    </w:p>
    <w:p w:rsidR="008A6D03" w:rsidRDefault="00151E78" w:rsidP="005B4497">
      <w:pPr>
        <w:pStyle w:val="Sumrio1"/>
        <w:sectPr w:rsidR="008A6D03" w:rsidSect="00E93130">
          <w:headerReference w:type="even" r:id="rId9"/>
          <w:headerReference w:type="default" r:id="rId10"/>
          <w:footerReference w:type="default" r:id="rId11"/>
          <w:pgSz w:w="11907" w:h="16840" w:code="9"/>
          <w:pgMar w:top="1701" w:right="1134" w:bottom="1134" w:left="1701" w:header="964" w:footer="964" w:gutter="0"/>
          <w:pgNumType w:fmt="lowerRoman" w:start="1"/>
          <w:cols w:space="720"/>
          <w:titlePg/>
          <w:docGrid w:linePitch="326"/>
        </w:sectPr>
      </w:pPr>
      <w:r>
        <w:fldChar w:fldCharType="end"/>
      </w:r>
    </w:p>
    <w:p w:rsidR="00E93130" w:rsidRDefault="00E73969" w:rsidP="00E93130">
      <w:pPr>
        <w:pStyle w:val="Ttulo"/>
      </w:pPr>
      <w:bookmarkStart w:id="0" w:name="_Toc464090146"/>
      <w:bookmarkStart w:id="1" w:name="_Toc464092139"/>
      <w:bookmarkStart w:id="2" w:name="_Toc490830085"/>
      <w:r>
        <w:lastRenderedPageBreak/>
        <w:t xml:space="preserve">Padrão de instalação </w:t>
      </w:r>
      <w:r w:rsidR="002644DA">
        <w:t xml:space="preserve">cloud </w:t>
      </w:r>
      <w:r>
        <w:t>backup teiko</w:t>
      </w:r>
      <w:bookmarkEnd w:id="0"/>
      <w:bookmarkEnd w:id="1"/>
      <w:bookmarkEnd w:id="2"/>
    </w:p>
    <w:p w:rsidR="00E93130" w:rsidRDefault="00E93130" w:rsidP="00E73969">
      <w:pPr>
        <w:pStyle w:val="Ttulo1"/>
        <w:numPr>
          <w:ilvl w:val="0"/>
          <w:numId w:val="0"/>
        </w:numPr>
      </w:pPr>
    </w:p>
    <w:p w:rsidR="00E73969" w:rsidRPr="00E73969" w:rsidRDefault="00E73969" w:rsidP="00E73969"/>
    <w:p w:rsidR="00E73969" w:rsidRDefault="00E73969">
      <w:pPr>
        <w:pStyle w:val="Ttulo1"/>
      </w:pPr>
      <w:bookmarkStart w:id="3" w:name="_Toc490830086"/>
      <w:r>
        <w:t>OBJETIVO</w:t>
      </w:r>
      <w:bookmarkEnd w:id="3"/>
    </w:p>
    <w:p w:rsidR="00E73969" w:rsidRPr="00E73969" w:rsidRDefault="00E73969" w:rsidP="00E73969"/>
    <w:p w:rsidR="00E73969" w:rsidRDefault="00E73969" w:rsidP="00E73969">
      <w:r>
        <w:tab/>
      </w:r>
      <w:r w:rsidR="00DC33B2">
        <w:t>Documentar</w:t>
      </w:r>
      <w:r w:rsidRPr="00E73969">
        <w:t xml:space="preserve"> as etapas de instalação e configuração do</w:t>
      </w:r>
      <w:r w:rsidR="002644DA">
        <w:t xml:space="preserve"> c</w:t>
      </w:r>
      <w:r w:rsidR="002644DA" w:rsidRPr="00E73969">
        <w:t>loud</w:t>
      </w:r>
      <w:r w:rsidRPr="00E73969">
        <w:t xml:space="preserve"> backup p</w:t>
      </w:r>
      <w:r w:rsidR="00AE04EA">
        <w:t xml:space="preserve">ara os produtos Oracle </w:t>
      </w:r>
      <w:proofErr w:type="spellStart"/>
      <w:r w:rsidR="00AE04EA">
        <w:t>Database</w:t>
      </w:r>
      <w:proofErr w:type="spellEnd"/>
      <w:r w:rsidR="00DC33B2">
        <w:t xml:space="preserve"> nos clientes </w:t>
      </w:r>
      <w:proofErr w:type="spellStart"/>
      <w:r w:rsidR="00DC33B2">
        <w:t>Teiko</w:t>
      </w:r>
      <w:proofErr w:type="spellEnd"/>
      <w:r w:rsidRPr="00E73969">
        <w:t>.</w:t>
      </w:r>
    </w:p>
    <w:p w:rsidR="00337655" w:rsidRDefault="00337655" w:rsidP="00337655"/>
    <w:p w:rsidR="00E73969" w:rsidRPr="00337655" w:rsidRDefault="00E73969" w:rsidP="00337655"/>
    <w:p w:rsidR="00337655" w:rsidRDefault="0003384B">
      <w:pPr>
        <w:pStyle w:val="Ttulo1"/>
      </w:pPr>
      <w:bookmarkStart w:id="4" w:name="_Toc490830087"/>
      <w:r>
        <w:t>PRÉ-</w:t>
      </w:r>
      <w:r w:rsidR="002C71A5">
        <w:t>REQUISITOS</w:t>
      </w:r>
      <w:bookmarkEnd w:id="4"/>
    </w:p>
    <w:p w:rsidR="00E73969" w:rsidRPr="00E73969" w:rsidRDefault="00E73969" w:rsidP="00E73969"/>
    <w:p w:rsidR="00337655" w:rsidRDefault="00337655" w:rsidP="002C71A5">
      <w:pPr>
        <w:pStyle w:val="PargrafodaLista"/>
        <w:numPr>
          <w:ilvl w:val="0"/>
          <w:numId w:val="10"/>
        </w:numPr>
      </w:pPr>
      <w:r>
        <w:t xml:space="preserve">Versão do Oracle </w:t>
      </w:r>
      <w:proofErr w:type="spellStart"/>
      <w:r>
        <w:t>Database</w:t>
      </w:r>
      <w:proofErr w:type="spellEnd"/>
      <w:r w:rsidR="002C71A5">
        <w:t xml:space="preserve"> para as plataformas </w:t>
      </w:r>
      <w:r w:rsidR="002C71A5" w:rsidRPr="002C71A5">
        <w:t>(64bit)</w:t>
      </w:r>
      <w:r w:rsidR="002C71A5">
        <w:t xml:space="preserve"> Linux, Solaris, SPARC, HPUX, AIX, </w:t>
      </w:r>
      <w:proofErr w:type="spellStart"/>
      <w:r w:rsidR="002C71A5">
        <w:t>zLinux</w:t>
      </w:r>
      <w:proofErr w:type="spellEnd"/>
      <w:r>
        <w:t>:</w:t>
      </w:r>
    </w:p>
    <w:p w:rsidR="002C71A5" w:rsidRDefault="002C71A5" w:rsidP="002C71A5">
      <w:pPr>
        <w:pStyle w:val="PargrafodaLista"/>
      </w:pPr>
    </w:p>
    <w:p w:rsidR="00337655" w:rsidRDefault="00337655" w:rsidP="00337655">
      <w:pPr>
        <w:pStyle w:val="PargrafodaLista"/>
        <w:numPr>
          <w:ilvl w:val="1"/>
          <w:numId w:val="10"/>
        </w:numPr>
      </w:pPr>
      <w:r w:rsidRPr="00337655">
        <w:t xml:space="preserve">Oracle </w:t>
      </w:r>
      <w:proofErr w:type="spellStart"/>
      <w:r w:rsidRPr="00337655">
        <w:t>Database</w:t>
      </w:r>
      <w:proofErr w:type="spellEnd"/>
      <w:r w:rsidRPr="00337655">
        <w:t xml:space="preserve"> EE</w:t>
      </w:r>
      <w:r>
        <w:t xml:space="preserve"> - </w:t>
      </w:r>
      <w:r w:rsidRPr="00337655">
        <w:t>10.2.0.5</w:t>
      </w:r>
      <w:r w:rsidR="0000290E">
        <w:t xml:space="preserve"> ou</w:t>
      </w:r>
      <w:r>
        <w:t xml:space="preserve"> superiores;</w:t>
      </w:r>
    </w:p>
    <w:p w:rsidR="002C71A5" w:rsidRDefault="002C71A5" w:rsidP="002C71A5">
      <w:pPr>
        <w:pStyle w:val="PargrafodaLista"/>
        <w:ind w:left="1440"/>
      </w:pPr>
    </w:p>
    <w:p w:rsidR="00337655" w:rsidRDefault="00337655" w:rsidP="00337655">
      <w:pPr>
        <w:pStyle w:val="PargrafodaLista"/>
        <w:numPr>
          <w:ilvl w:val="1"/>
          <w:numId w:val="10"/>
        </w:numPr>
      </w:pPr>
      <w:r w:rsidRPr="00337655">
        <w:t xml:space="preserve">Oracle </w:t>
      </w:r>
      <w:proofErr w:type="spellStart"/>
      <w:r w:rsidRPr="00337655">
        <w:t>Database</w:t>
      </w:r>
      <w:proofErr w:type="spellEnd"/>
      <w:r w:rsidRPr="00337655">
        <w:t xml:space="preserve"> SE/SE1/SE2</w:t>
      </w:r>
      <w:r>
        <w:t xml:space="preserve"> - 10.2.0.5, 11.1.0.7, 11.2.0.3, 11.2.0.4 </w:t>
      </w:r>
      <w:r w:rsidR="0000290E">
        <w:t>ou</w:t>
      </w:r>
      <w:r>
        <w:t xml:space="preserve"> superiores;</w:t>
      </w:r>
    </w:p>
    <w:p w:rsidR="00337655" w:rsidRDefault="00337655" w:rsidP="002C71A5"/>
    <w:p w:rsidR="002C71A5" w:rsidRDefault="002C71A5" w:rsidP="002C71A5">
      <w:pPr>
        <w:pStyle w:val="PargrafodaLista"/>
        <w:numPr>
          <w:ilvl w:val="0"/>
          <w:numId w:val="10"/>
        </w:numPr>
      </w:pPr>
      <w:r>
        <w:t xml:space="preserve">Versão do Oracle </w:t>
      </w:r>
      <w:proofErr w:type="spellStart"/>
      <w:r>
        <w:t>Database</w:t>
      </w:r>
      <w:proofErr w:type="spellEnd"/>
      <w:r>
        <w:t xml:space="preserve"> para a plataforma </w:t>
      </w:r>
      <w:r w:rsidRPr="002C71A5">
        <w:t>(64bit)</w:t>
      </w:r>
      <w:r>
        <w:t xml:space="preserve"> Windows:</w:t>
      </w:r>
    </w:p>
    <w:p w:rsidR="002C71A5" w:rsidRDefault="002C71A5" w:rsidP="002C71A5">
      <w:pPr>
        <w:pStyle w:val="PargrafodaLista"/>
      </w:pPr>
    </w:p>
    <w:p w:rsidR="002C71A5" w:rsidRDefault="002C71A5" w:rsidP="002C71A5">
      <w:pPr>
        <w:pStyle w:val="PargrafodaLista"/>
        <w:numPr>
          <w:ilvl w:val="1"/>
          <w:numId w:val="10"/>
        </w:numPr>
      </w:pPr>
      <w:r w:rsidRPr="00337655">
        <w:t xml:space="preserve">Oracle </w:t>
      </w:r>
      <w:proofErr w:type="spellStart"/>
      <w:r w:rsidRPr="00337655">
        <w:t>Database</w:t>
      </w:r>
      <w:proofErr w:type="spellEnd"/>
      <w:r w:rsidRPr="00337655">
        <w:t xml:space="preserve"> EE</w:t>
      </w:r>
      <w:r>
        <w:t xml:space="preserve"> - </w:t>
      </w:r>
      <w:r w:rsidRPr="00337655">
        <w:t>10.2.0.5</w:t>
      </w:r>
      <w:r w:rsidR="00E06B98">
        <w:t xml:space="preserve"> ou</w:t>
      </w:r>
      <w:r>
        <w:t xml:space="preserve"> superiores;</w:t>
      </w:r>
    </w:p>
    <w:p w:rsidR="002C71A5" w:rsidRDefault="002C71A5" w:rsidP="002C71A5">
      <w:pPr>
        <w:pStyle w:val="PargrafodaLista"/>
        <w:ind w:left="1440"/>
      </w:pPr>
    </w:p>
    <w:p w:rsidR="002C71A5" w:rsidRDefault="002C71A5" w:rsidP="002C71A5">
      <w:pPr>
        <w:pStyle w:val="PargrafodaLista"/>
        <w:numPr>
          <w:ilvl w:val="1"/>
          <w:numId w:val="10"/>
        </w:numPr>
      </w:pPr>
      <w:r w:rsidRPr="00337655">
        <w:t xml:space="preserve">Oracle </w:t>
      </w:r>
      <w:proofErr w:type="spellStart"/>
      <w:r w:rsidRPr="00337655">
        <w:t>Database</w:t>
      </w:r>
      <w:proofErr w:type="spellEnd"/>
      <w:r w:rsidRPr="00337655">
        <w:t xml:space="preserve"> </w:t>
      </w:r>
      <w:r>
        <w:t>SE : 10.2.0.5.27BP, 11.2.0.3.33BP, 11.2.0.4.BP12 e superiores. Nota: 11.1.0.</w:t>
      </w:r>
      <w:proofErr w:type="gramStart"/>
      <w:r>
        <w:t>7.BP</w:t>
      </w:r>
      <w:proofErr w:type="gramEnd"/>
      <w:r>
        <w:t>61 estará disponível em breve</w:t>
      </w:r>
      <w:r w:rsidR="00E73969">
        <w:t>;</w:t>
      </w:r>
    </w:p>
    <w:p w:rsidR="00E06B98" w:rsidRDefault="00E06B98" w:rsidP="00B2750A"/>
    <w:p w:rsidR="00E06B98" w:rsidRDefault="00E06B98" w:rsidP="00E06B98">
      <w:pPr>
        <w:pStyle w:val="PargrafodaLista"/>
        <w:numPr>
          <w:ilvl w:val="0"/>
          <w:numId w:val="11"/>
        </w:numPr>
      </w:pPr>
      <w:r>
        <w:t>Java JDK 1.7</w:t>
      </w:r>
      <w:r w:rsidRPr="00E06B98">
        <w:t xml:space="preserve"> ou</w:t>
      </w:r>
      <w:r>
        <w:t xml:space="preserve"> </w:t>
      </w:r>
      <w:r w:rsidRPr="00E06B98">
        <w:t>superior</w:t>
      </w:r>
      <w:r>
        <w:t>;</w:t>
      </w:r>
    </w:p>
    <w:p w:rsidR="00DC33B2" w:rsidRDefault="00DC33B2" w:rsidP="00DC33B2">
      <w:pPr>
        <w:pStyle w:val="PargrafodaLista"/>
      </w:pPr>
    </w:p>
    <w:p w:rsidR="00B2750A" w:rsidRDefault="008513ED" w:rsidP="00341A57">
      <w:pPr>
        <w:pStyle w:val="PargrafodaLista"/>
        <w:numPr>
          <w:ilvl w:val="0"/>
          <w:numId w:val="11"/>
        </w:numPr>
      </w:pPr>
      <w:r>
        <w:t xml:space="preserve">Liberação do Firewall para o link </w:t>
      </w:r>
      <w:r w:rsidR="00B2750A">
        <w:t xml:space="preserve">de conexão a Cloud: “*.softlayer.net” e as portas 448, 445, 403, </w:t>
      </w:r>
      <w:r w:rsidR="00B2750A" w:rsidRPr="00A14AD3">
        <w:t>443</w:t>
      </w:r>
      <w:r w:rsidR="00B2750A">
        <w:t xml:space="preserve"> e 80.</w:t>
      </w:r>
    </w:p>
    <w:p w:rsidR="00E04E72" w:rsidRDefault="00E04E72" w:rsidP="00E04E72">
      <w:pPr>
        <w:pStyle w:val="PargrafodaLista"/>
      </w:pPr>
    </w:p>
    <w:p w:rsidR="00E04E72" w:rsidRDefault="00E04E72" w:rsidP="002E0A25">
      <w:pPr>
        <w:pStyle w:val="PargrafodaLista"/>
        <w:numPr>
          <w:ilvl w:val="0"/>
          <w:numId w:val="11"/>
        </w:numPr>
      </w:pPr>
      <w:r>
        <w:t xml:space="preserve">Parâmetro </w:t>
      </w:r>
      <w:r w:rsidR="002E0A25">
        <w:t>do RMAN “</w:t>
      </w:r>
      <w:r w:rsidR="002E0A25" w:rsidRPr="002E0A25">
        <w:t>BACKUP OPTIMIZATION</w:t>
      </w:r>
      <w:r w:rsidR="002E0A25">
        <w:t>” definido como “OFF”;</w:t>
      </w:r>
    </w:p>
    <w:p w:rsidR="001B3C27" w:rsidRDefault="00CA7789" w:rsidP="00B2750A">
      <w:r>
        <w:t xml:space="preserve">             </w:t>
      </w:r>
    </w:p>
    <w:p w:rsidR="00E06B98" w:rsidRPr="00E06B98" w:rsidRDefault="00E06B98" w:rsidP="00E06B98"/>
    <w:p w:rsidR="002644DA" w:rsidRDefault="002644DA">
      <w:pPr>
        <w:pStyle w:val="Ttulo1"/>
      </w:pPr>
      <w:bookmarkStart w:id="5" w:name="_Toc490830088"/>
      <w:r>
        <w:t>ACESSO A CLOUD</w:t>
      </w:r>
      <w:r w:rsidR="00AF3688">
        <w:t xml:space="preserve"> IBM</w:t>
      </w:r>
      <w:bookmarkEnd w:id="5"/>
    </w:p>
    <w:p w:rsidR="00FA60F7" w:rsidRDefault="002644DA" w:rsidP="002644DA">
      <w:r>
        <w:tab/>
        <w:t>Podemos estar realizando o acesso a Cloud</w:t>
      </w:r>
      <w:r w:rsidR="00AF3688">
        <w:t xml:space="preserve"> IBM</w:t>
      </w:r>
      <w:r>
        <w:t xml:space="preserve"> no </w:t>
      </w:r>
      <w:r w:rsidR="00FA60F7">
        <w:t>link</w:t>
      </w:r>
      <w:r>
        <w:t xml:space="preserve"> “</w:t>
      </w:r>
      <w:hyperlink r:id="rId12" w:history="1">
        <w:r w:rsidR="00124590">
          <w:rPr>
            <w:rStyle w:val="Hyperlink"/>
          </w:rPr>
          <w:t>https://console.ng.bluemix.net/</w:t>
        </w:r>
      </w:hyperlink>
      <w:r w:rsidR="00FA60F7">
        <w:t>”</w:t>
      </w:r>
      <w:r w:rsidR="004B4E72">
        <w:t xml:space="preserve"> e </w:t>
      </w:r>
      <w:r w:rsidR="00FA60F7">
        <w:t>clicar no botão “</w:t>
      </w:r>
      <w:proofErr w:type="spellStart"/>
      <w:r w:rsidR="00FA60F7">
        <w:t>Sign</w:t>
      </w:r>
      <w:proofErr w:type="spellEnd"/>
      <w:r w:rsidR="00FA60F7">
        <w:t xml:space="preserve"> In” na parte superior da página.</w:t>
      </w:r>
    </w:p>
    <w:p w:rsidR="00FA60F7" w:rsidRDefault="00FA60F7" w:rsidP="002644DA"/>
    <w:p w:rsidR="00AF3688" w:rsidRDefault="00AF3688" w:rsidP="002644DA"/>
    <w:p w:rsidR="00AF3688" w:rsidRDefault="00B2750A" w:rsidP="002644DA">
      <w:r>
        <w:rPr>
          <w:noProof/>
        </w:rPr>
        <w:lastRenderedPageBreak/>
        <w:drawing>
          <wp:inline distT="0" distB="0" distL="0" distR="0" wp14:anchorId="7B849328" wp14:editId="3A9D3B21">
            <wp:extent cx="5760720" cy="30765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88" w:rsidRPr="00FE7C54" w:rsidRDefault="00AF3688" w:rsidP="00AF3688">
      <w:pPr>
        <w:rPr>
          <w:b/>
          <w:sz w:val="18"/>
        </w:rPr>
      </w:pPr>
      <w:r w:rsidRPr="00FE7C54">
        <w:rPr>
          <w:b/>
          <w:sz w:val="18"/>
        </w:rPr>
        <w:t>Figura 01.</w:t>
      </w:r>
    </w:p>
    <w:p w:rsidR="00AF3688" w:rsidRDefault="00AF3688" w:rsidP="00AF3688">
      <w:pPr>
        <w:rPr>
          <w:sz w:val="18"/>
        </w:rPr>
      </w:pPr>
    </w:p>
    <w:p w:rsidR="00AF3688" w:rsidRPr="00FE7C54" w:rsidRDefault="00AF3688" w:rsidP="00AF3688">
      <w:pPr>
        <w:rPr>
          <w:sz w:val="18"/>
        </w:rPr>
      </w:pPr>
    </w:p>
    <w:p w:rsidR="00AF3688" w:rsidRDefault="00B2750A" w:rsidP="00AF3688">
      <w:r>
        <w:t>Ao acessar o ambiente, clique para expandir o menu no canto superior esquerdo                                   da tela e acessar a opção “Infraestrutura”:</w:t>
      </w:r>
    </w:p>
    <w:p w:rsidR="00AF3688" w:rsidRDefault="00AF3688" w:rsidP="00AF3688"/>
    <w:p w:rsidR="00AF3688" w:rsidRDefault="00B2750A" w:rsidP="00B2750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04B9E6" wp14:editId="26F9B8F1">
            <wp:extent cx="5760720" cy="2063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A5" w:rsidRDefault="00BB29A5" w:rsidP="00B2750A">
      <w:pPr>
        <w:jc w:val="center"/>
        <w:rPr>
          <w:noProof/>
        </w:rPr>
      </w:pPr>
    </w:p>
    <w:p w:rsidR="00FA60F7" w:rsidRPr="00FE7C54" w:rsidRDefault="00BB29A5" w:rsidP="00BB29A5">
      <w:pPr>
        <w:jc w:val="left"/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5D33E90A" wp14:editId="1B69D9E0">
            <wp:extent cx="5760720" cy="31330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C54" w:rsidRPr="00FE7C54">
        <w:rPr>
          <w:b/>
          <w:sz w:val="18"/>
        </w:rPr>
        <w:t>Figura 0</w:t>
      </w:r>
      <w:r w:rsidR="00AF3688">
        <w:rPr>
          <w:b/>
          <w:sz w:val="18"/>
        </w:rPr>
        <w:t>2</w:t>
      </w:r>
      <w:r w:rsidR="00FE7C54" w:rsidRPr="00FE7C54">
        <w:rPr>
          <w:b/>
          <w:sz w:val="18"/>
        </w:rPr>
        <w:t>.</w:t>
      </w:r>
    </w:p>
    <w:p w:rsidR="00FE7C54" w:rsidRDefault="00FE7C54" w:rsidP="002644DA">
      <w:pPr>
        <w:rPr>
          <w:sz w:val="18"/>
        </w:rPr>
      </w:pPr>
    </w:p>
    <w:p w:rsidR="00BB29A5" w:rsidRDefault="00BB29A5" w:rsidP="002644DA">
      <w:pPr>
        <w:rPr>
          <w:sz w:val="18"/>
        </w:rPr>
      </w:pPr>
    </w:p>
    <w:p w:rsidR="002644DA" w:rsidRDefault="00AF3688" w:rsidP="002644DA">
      <w:r>
        <w:t xml:space="preserve">Então clique em </w:t>
      </w:r>
      <w:r w:rsidR="00BB29A5">
        <w:t>“</w:t>
      </w:r>
      <w:proofErr w:type="spellStart"/>
      <w:r>
        <w:t>Storage</w:t>
      </w:r>
      <w:proofErr w:type="spellEnd"/>
      <w:r w:rsidR="00BB29A5">
        <w:t>”</w:t>
      </w:r>
      <w:r>
        <w:t xml:space="preserve"> e depois em </w:t>
      </w:r>
      <w:r w:rsidR="00BB29A5">
        <w:t>“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Storage</w:t>
      </w:r>
      <w:proofErr w:type="spellEnd"/>
      <w:r w:rsidR="00BB29A5">
        <w:t>”</w:t>
      </w:r>
      <w:r w:rsidR="004B4E72">
        <w:t>:</w:t>
      </w:r>
    </w:p>
    <w:p w:rsidR="004B4E72" w:rsidRDefault="004B4E72" w:rsidP="00AF3688">
      <w:pPr>
        <w:jc w:val="center"/>
      </w:pPr>
    </w:p>
    <w:p w:rsidR="00AF3688" w:rsidRDefault="00BB29A5" w:rsidP="002644DA">
      <w:r>
        <w:rPr>
          <w:noProof/>
        </w:rPr>
        <w:lastRenderedPageBreak/>
        <w:drawing>
          <wp:inline distT="0" distB="0" distL="0" distR="0" wp14:anchorId="202BCFE4" wp14:editId="7B29308E">
            <wp:extent cx="1905000" cy="45339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88" w:rsidRDefault="00AF3688" w:rsidP="00AF3688">
      <w:pPr>
        <w:rPr>
          <w:b/>
          <w:sz w:val="18"/>
        </w:rPr>
      </w:pPr>
    </w:p>
    <w:p w:rsidR="00AF3688" w:rsidRPr="00FE7C54" w:rsidRDefault="00AF3688" w:rsidP="00AF3688">
      <w:pPr>
        <w:rPr>
          <w:b/>
          <w:sz w:val="18"/>
        </w:rPr>
      </w:pPr>
      <w:r w:rsidRPr="00FE7C54">
        <w:rPr>
          <w:b/>
          <w:sz w:val="18"/>
        </w:rPr>
        <w:t>Figura 0</w:t>
      </w:r>
      <w:r>
        <w:rPr>
          <w:b/>
          <w:sz w:val="18"/>
        </w:rPr>
        <w:t>3</w:t>
      </w:r>
      <w:r w:rsidRPr="00FE7C54">
        <w:rPr>
          <w:b/>
          <w:sz w:val="18"/>
        </w:rPr>
        <w:t>.</w:t>
      </w:r>
    </w:p>
    <w:p w:rsidR="00AF3688" w:rsidRDefault="00AF3688" w:rsidP="00AF3688">
      <w:pPr>
        <w:rPr>
          <w:sz w:val="18"/>
        </w:rPr>
      </w:pPr>
    </w:p>
    <w:p w:rsidR="00AF3688" w:rsidRDefault="00AF3688" w:rsidP="00AF3688">
      <w:r>
        <w:t>Então verifique a lista de “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name</w:t>
      </w:r>
      <w:proofErr w:type="spellEnd"/>
      <w:r>
        <w:t>”, preste atenção na sequência numérica das contas, os nomes sempr</w:t>
      </w:r>
      <w:r w:rsidR="00BB29A5">
        <w:t>e terminam numa sequência com um número sequencial</w:t>
      </w:r>
      <w:r>
        <w:t xml:space="preserve"> clique em </w:t>
      </w:r>
      <w:r w:rsidR="00BB29A5">
        <w:t>“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Storage</w:t>
      </w:r>
      <w:proofErr w:type="spellEnd"/>
      <w:r w:rsidR="00BB29A5">
        <w:t>”</w:t>
      </w:r>
      <w:r>
        <w:t>:</w:t>
      </w:r>
      <w:r w:rsidR="00BB29A5">
        <w:t xml:space="preserve"> </w:t>
      </w:r>
    </w:p>
    <w:p w:rsidR="00AF3688" w:rsidRDefault="00AF3688" w:rsidP="002644DA"/>
    <w:p w:rsidR="00AF3688" w:rsidRDefault="00BB29A5" w:rsidP="00BB29A5">
      <w:pPr>
        <w:jc w:val="center"/>
      </w:pPr>
      <w:r>
        <w:rPr>
          <w:noProof/>
        </w:rPr>
        <w:drawing>
          <wp:inline distT="0" distB="0" distL="0" distR="0" wp14:anchorId="2AFA692D" wp14:editId="58791B62">
            <wp:extent cx="5760720" cy="14674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88" w:rsidRPr="00FE7C54" w:rsidRDefault="00AF3688" w:rsidP="00AF3688">
      <w:pPr>
        <w:rPr>
          <w:b/>
          <w:sz w:val="18"/>
        </w:rPr>
      </w:pPr>
      <w:r w:rsidRPr="00FE7C54">
        <w:rPr>
          <w:b/>
          <w:sz w:val="18"/>
        </w:rPr>
        <w:t>Figura 0</w:t>
      </w:r>
      <w:r>
        <w:rPr>
          <w:b/>
          <w:sz w:val="18"/>
        </w:rPr>
        <w:t>4</w:t>
      </w:r>
      <w:r w:rsidRPr="00FE7C54">
        <w:rPr>
          <w:b/>
          <w:sz w:val="18"/>
        </w:rPr>
        <w:t>.</w:t>
      </w:r>
    </w:p>
    <w:p w:rsidR="00AF3688" w:rsidRDefault="00AF3688" w:rsidP="00AF3688">
      <w:pPr>
        <w:rPr>
          <w:sz w:val="18"/>
        </w:rPr>
      </w:pPr>
    </w:p>
    <w:p w:rsidR="00AF3688" w:rsidRDefault="00AF3688" w:rsidP="00AF3688">
      <w:r>
        <w:lastRenderedPageBreak/>
        <w:t xml:space="preserve">Depois confirme se a área que está sendo comprada pela </w:t>
      </w:r>
      <w:proofErr w:type="spellStart"/>
      <w:r>
        <w:t>Teiko</w:t>
      </w:r>
      <w:proofErr w:type="spellEnd"/>
      <w:r>
        <w:t xml:space="preserve"> é mesmo “Cloud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– S3 API” qualquer coisa diferente disso deve ser analisado com a equipe, e então clique em Continue:</w:t>
      </w:r>
    </w:p>
    <w:p w:rsidR="00AF3688" w:rsidRDefault="00AF3688" w:rsidP="002644DA"/>
    <w:p w:rsidR="00124590" w:rsidRDefault="00124590" w:rsidP="002644DA"/>
    <w:p w:rsidR="00124590" w:rsidRDefault="00124590" w:rsidP="00AF3688">
      <w:pPr>
        <w:jc w:val="center"/>
      </w:pPr>
      <w:r>
        <w:rPr>
          <w:noProof/>
        </w:rPr>
        <w:drawing>
          <wp:inline distT="0" distB="0" distL="0" distR="0">
            <wp:extent cx="4680000" cy="741600"/>
            <wp:effectExtent l="0" t="0" r="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7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90" w:rsidRDefault="00124590" w:rsidP="002644DA"/>
    <w:p w:rsidR="008A7C0E" w:rsidRDefault="00124590" w:rsidP="008A7C0E">
      <w:pPr>
        <w:jc w:val="center"/>
      </w:pPr>
      <w:r>
        <w:rPr>
          <w:noProof/>
        </w:rPr>
        <w:drawing>
          <wp:inline distT="0" distB="0" distL="0" distR="0">
            <wp:extent cx="4680000" cy="518400"/>
            <wp:effectExtent l="0" t="0" r="635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688" w:rsidRPr="008A7C0E" w:rsidRDefault="00AF3688" w:rsidP="008A7C0E">
      <w:pPr>
        <w:jc w:val="left"/>
      </w:pPr>
      <w:r w:rsidRPr="00FE7C54">
        <w:rPr>
          <w:b/>
          <w:sz w:val="18"/>
        </w:rPr>
        <w:t>Figura 0</w:t>
      </w:r>
      <w:r>
        <w:rPr>
          <w:b/>
          <w:sz w:val="18"/>
        </w:rPr>
        <w:t>5</w:t>
      </w:r>
      <w:r w:rsidRPr="00FE7C54">
        <w:rPr>
          <w:b/>
          <w:sz w:val="18"/>
        </w:rPr>
        <w:t>.</w:t>
      </w:r>
    </w:p>
    <w:p w:rsidR="00AF3688" w:rsidRDefault="00AF3688" w:rsidP="00AF3688">
      <w:pPr>
        <w:rPr>
          <w:sz w:val="18"/>
        </w:rPr>
      </w:pPr>
    </w:p>
    <w:p w:rsidR="00AF3688" w:rsidRDefault="00AF3688" w:rsidP="00AF3688">
      <w:r>
        <w:t>Então confirme os dados mostrados em “</w:t>
      </w:r>
      <w:proofErr w:type="spellStart"/>
      <w:r>
        <w:t>Order</w:t>
      </w:r>
      <w:proofErr w:type="spellEnd"/>
      <w:r>
        <w:t xml:space="preserve"> Review”, marque a caixa 2. </w:t>
      </w:r>
      <w:proofErr w:type="gramStart"/>
      <w:r>
        <w:t>e</w:t>
      </w:r>
      <w:proofErr w:type="gramEnd"/>
      <w:r>
        <w:t xml:space="preserve"> então clique em “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Order</w:t>
      </w:r>
      <w:proofErr w:type="spellEnd"/>
      <w:r>
        <w:t>”:</w:t>
      </w:r>
    </w:p>
    <w:p w:rsidR="00124590" w:rsidRDefault="00124590" w:rsidP="002644DA"/>
    <w:p w:rsidR="00124590" w:rsidRDefault="00124590" w:rsidP="00AF3688">
      <w:pPr>
        <w:jc w:val="center"/>
      </w:pPr>
      <w:r>
        <w:rPr>
          <w:noProof/>
        </w:rPr>
        <w:drawing>
          <wp:inline distT="0" distB="0" distL="0" distR="0">
            <wp:extent cx="4680000" cy="1486800"/>
            <wp:effectExtent l="0" t="0" r="635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688" w:rsidRPr="00FE7C54" w:rsidRDefault="00AF3688" w:rsidP="00AF3688">
      <w:pPr>
        <w:rPr>
          <w:b/>
          <w:sz w:val="18"/>
        </w:rPr>
      </w:pPr>
      <w:r w:rsidRPr="00FE7C54">
        <w:rPr>
          <w:b/>
          <w:sz w:val="18"/>
        </w:rPr>
        <w:t>Figura 0</w:t>
      </w:r>
      <w:r>
        <w:rPr>
          <w:b/>
          <w:sz w:val="18"/>
        </w:rPr>
        <w:t>6</w:t>
      </w:r>
      <w:r w:rsidRPr="00FE7C54">
        <w:rPr>
          <w:b/>
          <w:sz w:val="18"/>
        </w:rPr>
        <w:t>.</w:t>
      </w:r>
    </w:p>
    <w:p w:rsidR="00AF3688" w:rsidRDefault="00AF3688" w:rsidP="00AF3688">
      <w:pPr>
        <w:rPr>
          <w:sz w:val="18"/>
        </w:rPr>
      </w:pPr>
    </w:p>
    <w:p w:rsidR="00AF3688" w:rsidRDefault="00AF3688" w:rsidP="00AF3688">
      <w:r>
        <w:t xml:space="preserve">Veja que a nova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foi criada</w:t>
      </w:r>
      <w:r w:rsidR="002D3509">
        <w:t>, clique no nome da conta</w:t>
      </w:r>
      <w:r w:rsidR="008A7C0E">
        <w:t xml:space="preserve">, lembrando que cada objeto novo criado será atribuído um número sequencial:  </w:t>
      </w:r>
    </w:p>
    <w:p w:rsidR="00AF3688" w:rsidRDefault="00AF3688" w:rsidP="00AF3688">
      <w:pPr>
        <w:jc w:val="center"/>
      </w:pPr>
    </w:p>
    <w:p w:rsidR="00AF3688" w:rsidRPr="008A7C0E" w:rsidRDefault="008A7C0E" w:rsidP="008A7C0E">
      <w:pPr>
        <w:jc w:val="center"/>
      </w:pPr>
      <w:r>
        <w:rPr>
          <w:noProof/>
        </w:rPr>
        <w:drawing>
          <wp:inline distT="0" distB="0" distL="0" distR="0" wp14:anchorId="5DA61148" wp14:editId="0F2AB4CB">
            <wp:extent cx="5760720" cy="21399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88" w:rsidRPr="00FE7C54" w:rsidRDefault="00AF3688" w:rsidP="00AF3688">
      <w:pPr>
        <w:rPr>
          <w:b/>
          <w:sz w:val="18"/>
        </w:rPr>
      </w:pPr>
      <w:r w:rsidRPr="00FE7C54">
        <w:rPr>
          <w:b/>
          <w:sz w:val="18"/>
        </w:rPr>
        <w:t>Figura 0</w:t>
      </w:r>
      <w:r>
        <w:rPr>
          <w:b/>
          <w:sz w:val="18"/>
        </w:rPr>
        <w:t>7</w:t>
      </w:r>
      <w:r w:rsidRPr="00FE7C54">
        <w:rPr>
          <w:b/>
          <w:sz w:val="18"/>
        </w:rPr>
        <w:t>.</w:t>
      </w:r>
    </w:p>
    <w:p w:rsidR="00AF3688" w:rsidRDefault="00AF3688" w:rsidP="00AF3688">
      <w:pPr>
        <w:rPr>
          <w:sz w:val="18"/>
        </w:rPr>
      </w:pPr>
    </w:p>
    <w:p w:rsidR="00AF3688" w:rsidRDefault="002D3509" w:rsidP="00AF3688">
      <w:r>
        <w:t xml:space="preserve">Será exibido a tela abaixo, clique então no </w:t>
      </w:r>
      <w:proofErr w:type="gramStart"/>
      <w:r>
        <w:t>+</w:t>
      </w:r>
      <w:proofErr w:type="gramEnd"/>
      <w:r>
        <w:t xml:space="preserve"> para criar um container</w:t>
      </w:r>
      <w:r w:rsidR="00AF3688">
        <w:t>:</w:t>
      </w:r>
    </w:p>
    <w:p w:rsidR="00AF3688" w:rsidRDefault="00AF3688" w:rsidP="00AF3688">
      <w:pPr>
        <w:jc w:val="center"/>
      </w:pPr>
    </w:p>
    <w:p w:rsidR="002D3509" w:rsidRPr="00363FD6" w:rsidRDefault="00CC3773" w:rsidP="00363FD6">
      <w:pPr>
        <w:jc w:val="center"/>
      </w:pPr>
      <w:r>
        <w:rPr>
          <w:noProof/>
        </w:rPr>
        <w:drawing>
          <wp:inline distT="0" distB="0" distL="0" distR="0">
            <wp:extent cx="4680000" cy="1332000"/>
            <wp:effectExtent l="0" t="0" r="635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09" w:rsidRPr="00FE7C54" w:rsidRDefault="002D3509" w:rsidP="002D3509">
      <w:pPr>
        <w:rPr>
          <w:b/>
          <w:sz w:val="18"/>
        </w:rPr>
      </w:pPr>
      <w:r w:rsidRPr="00FE7C54">
        <w:rPr>
          <w:b/>
          <w:sz w:val="18"/>
        </w:rPr>
        <w:lastRenderedPageBreak/>
        <w:t>Figura 0</w:t>
      </w:r>
      <w:r>
        <w:rPr>
          <w:b/>
          <w:sz w:val="18"/>
        </w:rPr>
        <w:t>8</w:t>
      </w:r>
      <w:r w:rsidRPr="00FE7C54">
        <w:rPr>
          <w:b/>
          <w:sz w:val="18"/>
        </w:rPr>
        <w:t>.</w:t>
      </w:r>
    </w:p>
    <w:p w:rsidR="002D3509" w:rsidRDefault="002D3509" w:rsidP="002D3509">
      <w:pPr>
        <w:rPr>
          <w:sz w:val="18"/>
        </w:rPr>
      </w:pPr>
    </w:p>
    <w:p w:rsidR="002D3509" w:rsidRDefault="002D3509" w:rsidP="002D3509">
      <w:r>
        <w:t xml:space="preserve">Mantenha a caixa “RESILIENCY/LOCATION” com o valor “Cross </w:t>
      </w:r>
      <w:proofErr w:type="spellStart"/>
      <w:r>
        <w:t>Region</w:t>
      </w:r>
      <w:proofErr w:type="spellEnd"/>
      <w:r>
        <w:t xml:space="preserve"> - </w:t>
      </w:r>
      <w:proofErr w:type="spellStart"/>
      <w:r>
        <w:t>us</w:t>
      </w:r>
      <w:proofErr w:type="spellEnd"/>
      <w:r>
        <w:t>”, altere a caixa “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” para </w:t>
      </w:r>
      <w:proofErr w:type="spellStart"/>
      <w:r w:rsidRPr="008A7C0E">
        <w:rPr>
          <w:b/>
          <w:color w:val="FF0000"/>
          <w:u w:val="single"/>
        </w:rPr>
        <w:t>Cold</w:t>
      </w:r>
      <w:proofErr w:type="spellEnd"/>
      <w:r w:rsidRPr="008A7C0E">
        <w:rPr>
          <w:b/>
          <w:color w:val="FF0000"/>
          <w:u w:val="single"/>
        </w:rPr>
        <w:t xml:space="preserve"> </w:t>
      </w:r>
      <w:proofErr w:type="spellStart"/>
      <w:r w:rsidRPr="008A7C0E">
        <w:rPr>
          <w:b/>
          <w:color w:val="FF0000"/>
          <w:u w:val="single"/>
        </w:rPr>
        <w:t>Vault</w:t>
      </w:r>
      <w:proofErr w:type="spellEnd"/>
      <w:r w:rsidRPr="008A7C0E">
        <w:rPr>
          <w:color w:val="FF0000"/>
        </w:rPr>
        <w:t xml:space="preserve"> </w:t>
      </w:r>
      <w:r>
        <w:t>e insira o nome do container</w:t>
      </w:r>
      <w:r w:rsidR="008A7C0E">
        <w:t xml:space="preserve"> (orabkp01-cliente)</w:t>
      </w:r>
      <w:r>
        <w:t xml:space="preserve">, clique em </w:t>
      </w:r>
      <w:proofErr w:type="spellStart"/>
      <w:r>
        <w:t>Add</w:t>
      </w:r>
      <w:proofErr w:type="spellEnd"/>
      <w:r>
        <w:t>:</w:t>
      </w:r>
    </w:p>
    <w:p w:rsidR="002D3509" w:rsidRDefault="002D3509" w:rsidP="00AF3688">
      <w:pPr>
        <w:jc w:val="center"/>
      </w:pPr>
    </w:p>
    <w:p w:rsidR="002D3509" w:rsidRDefault="00CC3773" w:rsidP="00363FD6">
      <w:pPr>
        <w:jc w:val="center"/>
      </w:pPr>
      <w:r>
        <w:rPr>
          <w:noProof/>
        </w:rPr>
        <w:drawing>
          <wp:inline distT="0" distB="0" distL="0" distR="0">
            <wp:extent cx="4680000" cy="1976400"/>
            <wp:effectExtent l="0" t="0" r="635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9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09" w:rsidRPr="00FE7C54" w:rsidRDefault="002D3509" w:rsidP="002D3509">
      <w:pPr>
        <w:rPr>
          <w:b/>
          <w:sz w:val="18"/>
        </w:rPr>
      </w:pPr>
      <w:r w:rsidRPr="00FE7C54">
        <w:rPr>
          <w:b/>
          <w:sz w:val="18"/>
        </w:rPr>
        <w:t>Figura 0</w:t>
      </w:r>
      <w:r>
        <w:rPr>
          <w:b/>
          <w:sz w:val="18"/>
        </w:rPr>
        <w:t>9</w:t>
      </w:r>
      <w:r w:rsidRPr="00FE7C54">
        <w:rPr>
          <w:b/>
          <w:sz w:val="18"/>
        </w:rPr>
        <w:t>.</w:t>
      </w:r>
    </w:p>
    <w:p w:rsidR="002D3509" w:rsidRDefault="002D3509" w:rsidP="002D3509">
      <w:pPr>
        <w:rPr>
          <w:sz w:val="18"/>
        </w:rPr>
      </w:pPr>
    </w:p>
    <w:p w:rsidR="002D3509" w:rsidRDefault="00363FD6" w:rsidP="00AF3688">
      <w:pPr>
        <w:jc w:val="center"/>
      </w:pPr>
      <w:r>
        <w:t>Na opção “</w:t>
      </w:r>
      <w:r w:rsidRPr="00363FD6">
        <w:t xml:space="preserve">Access &amp; </w:t>
      </w:r>
      <w:proofErr w:type="spellStart"/>
      <w:r w:rsidRPr="00363FD6">
        <w:t>Permissions</w:t>
      </w:r>
      <w:proofErr w:type="spellEnd"/>
      <w:r>
        <w:t>” es</w:t>
      </w:r>
      <w:r w:rsidR="003E1F54">
        <w:t>tão os dados de acesso que será</w:t>
      </w:r>
      <w:r>
        <w:t xml:space="preserve"> usando </w:t>
      </w:r>
      <w:proofErr w:type="spellStart"/>
      <w:r>
        <w:t>na</w:t>
      </w:r>
      <w:proofErr w:type="spellEnd"/>
      <w:r>
        <w:t xml:space="preserve"> opção</w:t>
      </w:r>
      <w:r w:rsidR="003E1F54">
        <w:t xml:space="preserve"> 4.2.2.</w:t>
      </w:r>
    </w:p>
    <w:p w:rsidR="00CC3773" w:rsidRDefault="00CC3773" w:rsidP="002644DA"/>
    <w:p w:rsidR="00CC3773" w:rsidRDefault="00CC3773" w:rsidP="002D3509">
      <w:pPr>
        <w:jc w:val="center"/>
      </w:pPr>
      <w:r>
        <w:rPr>
          <w:noProof/>
        </w:rPr>
        <w:drawing>
          <wp:inline distT="0" distB="0" distL="0" distR="0">
            <wp:extent cx="4680000" cy="1558800"/>
            <wp:effectExtent l="0" t="0" r="635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BC4" w:rsidRDefault="00363FD6" w:rsidP="002644DA">
      <w:r>
        <w:rPr>
          <w:b/>
          <w:sz w:val="18"/>
        </w:rPr>
        <w:t>Figura 10</w:t>
      </w:r>
      <w:r w:rsidRPr="00FE7C54">
        <w:rPr>
          <w:b/>
          <w:sz w:val="18"/>
        </w:rPr>
        <w:t>.</w:t>
      </w:r>
    </w:p>
    <w:p w:rsidR="00875BC4" w:rsidRDefault="00875BC4" w:rsidP="002644DA"/>
    <w:p w:rsidR="004F0AAC" w:rsidRDefault="004F0AAC" w:rsidP="002644DA">
      <w:r>
        <w:tab/>
      </w:r>
    </w:p>
    <w:p w:rsidR="00FE7C54" w:rsidRDefault="004F0AAC" w:rsidP="00875BC4">
      <w:r>
        <w:tab/>
      </w:r>
      <w:r w:rsidR="00520487">
        <w:t xml:space="preserve"> </w:t>
      </w:r>
    </w:p>
    <w:p w:rsidR="00520487" w:rsidRPr="002644DA" w:rsidRDefault="002644DA" w:rsidP="002644DA">
      <w:r>
        <w:tab/>
      </w:r>
    </w:p>
    <w:p w:rsidR="00E06B98" w:rsidRDefault="00E06B98" w:rsidP="00E06B98">
      <w:pPr>
        <w:pStyle w:val="Ttulo1"/>
      </w:pPr>
      <w:bookmarkStart w:id="6" w:name="_Toc490830089"/>
      <w:r>
        <w:t>DOWNLOAD E CONFIGURAÇÃO DO MÓDULO CLOUD BACKUP</w:t>
      </w:r>
      <w:bookmarkEnd w:id="6"/>
    </w:p>
    <w:p w:rsidR="00E06B98" w:rsidRPr="00E06B98" w:rsidRDefault="00E06B98" w:rsidP="00E06B98"/>
    <w:p w:rsidR="00E06B98" w:rsidRPr="00E71BDC" w:rsidRDefault="00E06B98" w:rsidP="00E71BDC">
      <w:pPr>
        <w:pStyle w:val="Ttulo2"/>
      </w:pPr>
      <w:bookmarkStart w:id="7" w:name="_Toc490830090"/>
      <w:r w:rsidRPr="00E71BDC">
        <w:t>DOWNLOAD</w:t>
      </w:r>
      <w:bookmarkEnd w:id="7"/>
      <w:r w:rsidR="00363FD6" w:rsidRPr="00E71BDC">
        <w:t xml:space="preserve"> do plUgin cloud</w:t>
      </w:r>
    </w:p>
    <w:p w:rsidR="00E06B98" w:rsidRDefault="00E06B98" w:rsidP="00E06B98"/>
    <w:p w:rsidR="00E06B98" w:rsidRDefault="00E06B98" w:rsidP="00E123FB">
      <w:pPr>
        <w:jc w:val="left"/>
      </w:pPr>
      <w:r>
        <w:t>Pode ser realizado o download através do link: “</w:t>
      </w:r>
      <w:hyperlink r:id="rId25" w:history="1">
        <w:r w:rsidR="00875BC4">
          <w:rPr>
            <w:rStyle w:val="Hyperlink"/>
          </w:rPr>
          <w:t>http://www.oracle.com/technetwork/products/secure-backup/secure-backup-s3-484709.html</w:t>
        </w:r>
      </w:hyperlink>
      <w:r>
        <w:t>”</w:t>
      </w:r>
    </w:p>
    <w:p w:rsidR="00875BC4" w:rsidRDefault="00875BC4" w:rsidP="00E123FB"/>
    <w:p w:rsidR="00E06B98" w:rsidRDefault="00875BC4" w:rsidP="00875BC4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2C9F8F5D" wp14:editId="737C2436">
            <wp:extent cx="4680000" cy="2480400"/>
            <wp:effectExtent l="0" t="0" r="635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98" w:rsidRDefault="00363FD6" w:rsidP="00363FD6">
      <w:r>
        <w:rPr>
          <w:b/>
          <w:sz w:val="18"/>
        </w:rPr>
        <w:t>Figura 11</w:t>
      </w:r>
      <w:r w:rsidRPr="00FE7C54">
        <w:rPr>
          <w:b/>
          <w:sz w:val="18"/>
        </w:rPr>
        <w:t>.</w:t>
      </w:r>
    </w:p>
    <w:p w:rsidR="00614742" w:rsidRDefault="00614742" w:rsidP="00E06B98">
      <w:pPr>
        <w:ind w:left="576"/>
      </w:pPr>
    </w:p>
    <w:p w:rsidR="00614742" w:rsidRPr="00E06B98" w:rsidRDefault="00614742" w:rsidP="00E06B98">
      <w:pPr>
        <w:ind w:left="576"/>
      </w:pPr>
    </w:p>
    <w:p w:rsidR="0003384B" w:rsidRPr="00E71BDC" w:rsidRDefault="00E06B98" w:rsidP="00E71BDC">
      <w:pPr>
        <w:pStyle w:val="Ttulo2"/>
      </w:pPr>
      <w:bookmarkStart w:id="8" w:name="_Toc490830091"/>
      <w:r w:rsidRPr="00E71BDC">
        <w:t>CONFIGURAÇÃO</w:t>
      </w:r>
      <w:bookmarkEnd w:id="8"/>
      <w:r w:rsidR="00363FD6" w:rsidRPr="00E71BDC">
        <w:t xml:space="preserve"> do plUgin cloud</w:t>
      </w:r>
    </w:p>
    <w:p w:rsidR="00685662" w:rsidRPr="00685662" w:rsidRDefault="00685662" w:rsidP="00685662"/>
    <w:p w:rsidR="00E703A5" w:rsidRPr="00E71BDC" w:rsidRDefault="00E703A5" w:rsidP="00E703A5">
      <w:pPr>
        <w:pStyle w:val="Ttulo3"/>
        <w:rPr>
          <w:b/>
        </w:rPr>
      </w:pPr>
      <w:r w:rsidRPr="00E71BDC">
        <w:rPr>
          <w:b/>
        </w:rPr>
        <w:t>Criação dos diretórios</w:t>
      </w:r>
    </w:p>
    <w:p w:rsidR="0000290E" w:rsidRDefault="0000290E" w:rsidP="00E10C09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37774" wp14:editId="698A7DA5">
                <wp:simplePos x="0" y="0"/>
                <wp:positionH relativeFrom="margin">
                  <wp:align>left</wp:align>
                </wp:positionH>
                <wp:positionV relativeFrom="paragraph">
                  <wp:posOffset>202565</wp:posOffset>
                </wp:positionV>
                <wp:extent cx="5740400" cy="1828800"/>
                <wp:effectExtent l="0" t="0" r="12700" b="2286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8288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1B3C27" w:rsidRDefault="00BC722C" w:rsidP="0000290E">
                            <w:pPr>
                              <w:ind w:left="576"/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  <w:lang w:val="en-US"/>
                              </w:rPr>
                            </w:pPr>
                            <w:proofErr w:type="spellStart"/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  <w:lang w:val="en-US"/>
                              </w:rPr>
                              <w:t>mkdir</w:t>
                            </w:r>
                            <w:proofErr w:type="spellEnd"/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  <w:lang w:val="en-US"/>
                              </w:rPr>
                              <w:t xml:space="preserve"> $ORACLE_HOME/OPC</w:t>
                            </w:r>
                          </w:p>
                          <w:p w:rsidR="00BC722C" w:rsidRPr="001B3C27" w:rsidRDefault="00BC722C" w:rsidP="0000290E">
                            <w:pPr>
                              <w:ind w:left="576"/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  <w:lang w:val="en-US"/>
                              </w:rPr>
                            </w:pPr>
                          </w:p>
                          <w:p w:rsidR="00BC722C" w:rsidRPr="001B3C27" w:rsidRDefault="00BC722C" w:rsidP="0000290E">
                            <w:pPr>
                              <w:ind w:left="576"/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  <w:lang w:val="en-US"/>
                              </w:rPr>
                            </w:pPr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  <w:lang w:val="en-US"/>
                              </w:rPr>
                              <w:t>cd $ORACLE_HOME/OPC</w:t>
                            </w:r>
                          </w:p>
                          <w:p w:rsidR="00BC722C" w:rsidRPr="001B3C27" w:rsidRDefault="00BC722C" w:rsidP="0000290E">
                            <w:pPr>
                              <w:ind w:left="576"/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  <w:lang w:val="en-US"/>
                              </w:rPr>
                            </w:pPr>
                          </w:p>
                          <w:p w:rsidR="00BC722C" w:rsidRPr="006D671B" w:rsidRDefault="00BC722C" w:rsidP="0000290E">
                            <w:pPr>
                              <w:ind w:left="576"/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proofErr w:type="spellStart"/>
                            <w:r w:rsidRPr="006D671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</w:rPr>
                              <w:t>mkdir</w:t>
                            </w:r>
                            <w:proofErr w:type="spellEnd"/>
                            <w:r w:rsidRPr="006D671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</w:rPr>
                              <w:t xml:space="preserve"> </w:t>
                            </w:r>
                            <w:proofErr w:type="spellStart"/>
                            <w:r w:rsidRPr="006D671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</w:rPr>
                              <w:t>lib</w:t>
                            </w:r>
                            <w:proofErr w:type="spellEnd"/>
                            <w:r w:rsidRPr="006D671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</w:rPr>
                              <w:t xml:space="preserve"> wallet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837774" id="Caixa de Texto 8" o:spid="_x0000_s1028" type="#_x0000_t202" style="position:absolute;left:0;text-align:left;margin-left:0;margin-top:15.95pt;width:452pt;height:2in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" fillcolor="#0d0d0d [3069]" strokeweight=".5pt">
                <v:textbox style="mso-fit-shape-to-text:t">
                  <w:txbxContent>
                    <w:p w:rsidR="00BC722C" w:rsidRPr="001B3C27" w:rsidRDefault="00BC722C" w:rsidP="0000290E">
                      <w:pPr>
                        <w:ind w:left="576"/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  <w:lang w:val="en-US"/>
                        </w:rPr>
                      </w:pPr>
                      <w:proofErr w:type="spellStart"/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  <w:lang w:val="en-US"/>
                        </w:rPr>
                        <w:t>mkdir</w:t>
                      </w:r>
                      <w:proofErr w:type="spellEnd"/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  <w:lang w:val="en-US"/>
                        </w:rPr>
                        <w:t xml:space="preserve"> $ORACLE_HOME/OPC</w:t>
                      </w:r>
                    </w:p>
                    <w:p w:rsidR="00BC722C" w:rsidRPr="001B3C27" w:rsidRDefault="00BC722C" w:rsidP="0000290E">
                      <w:pPr>
                        <w:ind w:left="576"/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  <w:lang w:val="en-US"/>
                        </w:rPr>
                      </w:pPr>
                    </w:p>
                    <w:p w:rsidR="00BC722C" w:rsidRPr="001B3C27" w:rsidRDefault="00BC722C" w:rsidP="0000290E">
                      <w:pPr>
                        <w:ind w:left="576"/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  <w:lang w:val="en-US"/>
                        </w:rPr>
                      </w:pPr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  <w:lang w:val="en-US"/>
                        </w:rPr>
                        <w:t>cd $ORACLE_HOME/OPC</w:t>
                      </w:r>
                    </w:p>
                    <w:p w:rsidR="00BC722C" w:rsidRPr="001B3C27" w:rsidRDefault="00BC722C" w:rsidP="0000290E">
                      <w:pPr>
                        <w:ind w:left="576"/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  <w:lang w:val="en-US"/>
                        </w:rPr>
                      </w:pPr>
                    </w:p>
                    <w:p w:rsidR="00BC722C" w:rsidRPr="006D671B" w:rsidRDefault="00BC722C" w:rsidP="0000290E">
                      <w:pPr>
                        <w:ind w:left="576"/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proofErr w:type="spellStart"/>
                      <w:r w:rsidRPr="006D671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</w:rPr>
                        <w:t>mkdir</w:t>
                      </w:r>
                      <w:proofErr w:type="spellEnd"/>
                      <w:r w:rsidRPr="006D671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</w:rPr>
                        <w:t xml:space="preserve"> </w:t>
                      </w:r>
                      <w:proofErr w:type="spellStart"/>
                      <w:r w:rsidRPr="006D671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</w:rPr>
                        <w:t>lib</w:t>
                      </w:r>
                      <w:proofErr w:type="spellEnd"/>
                      <w:r w:rsidRPr="006D671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</w:rPr>
                        <w:t xml:space="preserve"> wallet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03A5">
        <w:t>Criar o seguinte diretório do ambiente:</w:t>
      </w:r>
    </w:p>
    <w:p w:rsidR="00E703A5" w:rsidRDefault="00E703A5" w:rsidP="00893F19"/>
    <w:p w:rsidR="00E703A5" w:rsidRPr="00E71BDC" w:rsidRDefault="00E703A5" w:rsidP="00E703A5">
      <w:pPr>
        <w:pStyle w:val="Ttulo3"/>
        <w:rPr>
          <w:b/>
        </w:rPr>
      </w:pPr>
      <w:r w:rsidRPr="00E71BDC">
        <w:rPr>
          <w:b/>
        </w:rPr>
        <w:t>Transferência e descompactação</w:t>
      </w:r>
    </w:p>
    <w:p w:rsidR="00E703A5" w:rsidRDefault="00893F19" w:rsidP="00893F19">
      <w:r>
        <w:tab/>
      </w:r>
    </w:p>
    <w:p w:rsidR="0000290E" w:rsidRDefault="00E703A5" w:rsidP="00893F19">
      <w:r>
        <w:tab/>
      </w:r>
      <w:r w:rsidR="0000290E">
        <w:t>Com o download concluído</w:t>
      </w:r>
      <w:r w:rsidR="001C750A">
        <w:t>,</w:t>
      </w:r>
      <w:r w:rsidR="0000290E">
        <w:t xml:space="preserve"> copiar o arquivo baixado para a pasta “</w:t>
      </w:r>
      <w:r w:rsidR="0000290E" w:rsidRPr="001C750A">
        <w:rPr>
          <w:b/>
        </w:rPr>
        <w:t>$ORACLE_HOME/OPC</w:t>
      </w:r>
      <w:r w:rsidR="0000290E">
        <w:t>”</w:t>
      </w:r>
      <w:r w:rsidR="00E0506C">
        <w:t xml:space="preserve"> (</w:t>
      </w:r>
      <w:r w:rsidR="00893F19">
        <w:t xml:space="preserve">pode ser copiado com o </w:t>
      </w:r>
      <w:proofErr w:type="spellStart"/>
      <w:r w:rsidR="00893F19">
        <w:t>W</w:t>
      </w:r>
      <w:r w:rsidR="00E0506C">
        <w:t>inSCP</w:t>
      </w:r>
      <w:proofErr w:type="spellEnd"/>
      <w:r w:rsidR="00E0506C">
        <w:t xml:space="preserve"> ou o programa que achar melhor) e extrair o mesmo:</w:t>
      </w:r>
    </w:p>
    <w:p w:rsidR="00E0506C" w:rsidRDefault="00893F19" w:rsidP="00893F1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E973F4" wp14:editId="0D124830">
                <wp:simplePos x="0" y="0"/>
                <wp:positionH relativeFrom="margin">
                  <wp:posOffset>8890</wp:posOffset>
                </wp:positionH>
                <wp:positionV relativeFrom="paragraph">
                  <wp:posOffset>178435</wp:posOffset>
                </wp:positionV>
                <wp:extent cx="5724525" cy="246380"/>
                <wp:effectExtent l="0" t="0" r="28575" b="2032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463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6D671B" w:rsidRDefault="00BC722C" w:rsidP="00BC722C">
                            <w:pPr>
                              <w:ind w:left="576"/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6D671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</w:rPr>
                              <w:t>unzip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</w:rPr>
                              <w:t xml:space="preserve"> osbws</w:t>
                            </w:r>
                            <w:r w:rsidRPr="006D671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</w:rPr>
                              <w:t>_installer.zip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973F4" id="Caixa de Texto 9" o:spid="_x0000_s1029" type="#_x0000_t202" style="position:absolute;left:0;text-align:left;margin-left:.7pt;margin-top:14.05pt;width:450.75pt;height:19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" fillcolor="black [3213]" strokeweight=".5pt">
                <v:textbox>
                  <w:txbxContent>
                    <w:p w:rsidR="00BC722C" w:rsidRPr="006D671B" w:rsidRDefault="00BC722C" w:rsidP="00BC722C">
                      <w:pPr>
                        <w:ind w:left="576"/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proofErr w:type="spellStart"/>
                      <w:proofErr w:type="gramStart"/>
                      <w:r w:rsidRPr="006D671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</w:rPr>
                        <w:t>unzip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</w:rPr>
                        <w:t xml:space="preserve"> osbws</w:t>
                      </w:r>
                      <w:r w:rsidRPr="006D671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</w:rPr>
                        <w:t>_installer.zip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93F19" w:rsidRDefault="00893F19" w:rsidP="00893F19"/>
    <w:p w:rsidR="00E703A5" w:rsidRDefault="00E703A5" w:rsidP="00893F19"/>
    <w:p w:rsidR="00E703A5" w:rsidRDefault="00E703A5" w:rsidP="00893F19"/>
    <w:p w:rsidR="00E71BDC" w:rsidRDefault="00E71BDC" w:rsidP="00893F19"/>
    <w:p w:rsidR="00E703A5" w:rsidRPr="00E71BDC" w:rsidRDefault="00E703A5" w:rsidP="00E71BDC">
      <w:pPr>
        <w:pStyle w:val="Ttulo3"/>
        <w:rPr>
          <w:b/>
        </w:rPr>
      </w:pPr>
      <w:r w:rsidRPr="00E71BDC">
        <w:rPr>
          <w:b/>
        </w:rPr>
        <w:t>Variáveis e configuração</w:t>
      </w:r>
    </w:p>
    <w:p w:rsidR="00E71BDC" w:rsidRDefault="00E71BDC" w:rsidP="00893F19"/>
    <w:p w:rsidR="00893F19" w:rsidRDefault="00E703A5" w:rsidP="00893F19">
      <w:r>
        <w:tab/>
        <w:t>E</w:t>
      </w:r>
      <w:r w:rsidR="00893F19">
        <w:t>xecutar o comando abaixo para verificar se não haverá problemas na instalação</w:t>
      </w:r>
      <w:r>
        <w:t xml:space="preserve">, caso houver problema no ambiente um erro </w:t>
      </w:r>
      <w:proofErr w:type="spellStart"/>
      <w:r>
        <w:t>java</w:t>
      </w:r>
      <w:proofErr w:type="spellEnd"/>
      <w:r>
        <w:t xml:space="preserve"> irá retornar</w:t>
      </w:r>
      <w:r w:rsidR="001047EC">
        <w:t>:</w:t>
      </w:r>
    </w:p>
    <w:p w:rsidR="001047EC" w:rsidRDefault="001047EC" w:rsidP="00893F1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1BB91B" wp14:editId="37993EB0">
                <wp:simplePos x="0" y="0"/>
                <wp:positionH relativeFrom="margin">
                  <wp:align>right</wp:align>
                </wp:positionH>
                <wp:positionV relativeFrom="paragraph">
                  <wp:posOffset>177800</wp:posOffset>
                </wp:positionV>
                <wp:extent cx="5732145" cy="1828800"/>
                <wp:effectExtent l="0" t="0" r="20955" b="10795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18288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6D671B" w:rsidRDefault="00BC722C" w:rsidP="00BC722C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6D671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</w:rPr>
                              <w:t>java</w:t>
                            </w:r>
                            <w:proofErr w:type="spellEnd"/>
                            <w:proofErr w:type="gramEnd"/>
                            <w:r w:rsidRPr="006D671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highlight w:val="black"/>
                              </w:rPr>
                              <w:t xml:space="preserve"> –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version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1BB91B" id="Caixa de Texto 10" o:spid="_x0000_s1030" type="#_x0000_t202" style="position:absolute;left:0;text-align:left;margin-left:400.15pt;margin-top:14pt;width:451.35pt;height:2in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" fillcolor="black [3213]" strokeweight=".5pt">
                <v:textbox style="mso-fit-shape-to-text:t">
                  <w:txbxContent>
                    <w:p w:rsidR="00BC722C" w:rsidRPr="006D671B" w:rsidRDefault="00BC722C" w:rsidP="00BC722C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proofErr w:type="spellStart"/>
                      <w:proofErr w:type="gramStart"/>
                      <w:r w:rsidRPr="006D671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</w:rPr>
                        <w:t>java</w:t>
                      </w:r>
                      <w:proofErr w:type="spellEnd"/>
                      <w:proofErr w:type="gramEnd"/>
                      <w:r w:rsidRPr="006D671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highlight w:val="black"/>
                        </w:rPr>
                        <w:t xml:space="preserve"> –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version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047EC" w:rsidRDefault="001047EC" w:rsidP="00893F19"/>
    <w:p w:rsidR="001047EC" w:rsidRDefault="00311686" w:rsidP="00893F19">
      <w:r>
        <w:t>Para rodar o arquivo .</w:t>
      </w:r>
      <w:proofErr w:type="spellStart"/>
      <w:r>
        <w:t>jar</w:t>
      </w:r>
      <w:proofErr w:type="spellEnd"/>
      <w:r>
        <w:t xml:space="preserve"> descompactado, deve ser construído o comando abaixo:</w:t>
      </w:r>
    </w:p>
    <w:p w:rsidR="00311686" w:rsidRDefault="00311686" w:rsidP="00893F19"/>
    <w:p w:rsidR="00311686" w:rsidRPr="00311686" w:rsidRDefault="00311686" w:rsidP="00311686">
      <w:pPr>
        <w:keepNext w:val="0"/>
        <w:shd w:val="clear" w:color="auto" w:fill="FFFFFF"/>
        <w:tabs>
          <w:tab w:val="clear" w:pos="0"/>
        </w:tabs>
        <w:spacing w:after="408"/>
        <w:jc w:val="left"/>
        <w:textAlignment w:val="baseline"/>
        <w:rPr>
          <w:szCs w:val="24"/>
        </w:rPr>
      </w:pPr>
      <w:r w:rsidRPr="00311686">
        <w:rPr>
          <w:szCs w:val="24"/>
        </w:rPr>
        <w:t>Segue abaixo os parâmetros do instalador do OSB que precisamos preencher:</w:t>
      </w:r>
    </w:p>
    <w:p w:rsidR="00311686" w:rsidRPr="003E1F54" w:rsidRDefault="00311686" w:rsidP="003E1F54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  <w:rPr>
          <w:szCs w:val="24"/>
        </w:rPr>
      </w:pPr>
      <w:r w:rsidRPr="003E1F54">
        <w:rPr>
          <w:szCs w:val="24"/>
        </w:rPr>
        <w:t>-</w:t>
      </w:r>
      <w:proofErr w:type="spellStart"/>
      <w:proofErr w:type="gramStart"/>
      <w:r w:rsidRPr="003E1F54">
        <w:rPr>
          <w:b/>
          <w:szCs w:val="24"/>
        </w:rPr>
        <w:t>awsID</w:t>
      </w:r>
      <w:proofErr w:type="spellEnd"/>
      <w:proofErr w:type="gramEnd"/>
      <w:r w:rsidRPr="003E1F54">
        <w:rPr>
          <w:b/>
          <w:szCs w:val="24"/>
        </w:rPr>
        <w:t>:</w:t>
      </w:r>
      <w:r w:rsidRPr="003E1F54">
        <w:rPr>
          <w:szCs w:val="24"/>
        </w:rPr>
        <w:t xml:space="preserve"> S3 ID do IBM</w:t>
      </w:r>
      <w:r w:rsidR="003E1F54">
        <w:rPr>
          <w:szCs w:val="24"/>
        </w:rPr>
        <w:t xml:space="preserve">, encontrado no final do passo 3. </w:t>
      </w:r>
      <w:r w:rsidRPr="003E1F54">
        <w:rPr>
          <w:szCs w:val="24"/>
        </w:rPr>
        <w:t xml:space="preserve"> </w:t>
      </w:r>
    </w:p>
    <w:p w:rsidR="00311686" w:rsidRPr="003E1F54" w:rsidRDefault="00311686" w:rsidP="003E1F54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  <w:rPr>
          <w:szCs w:val="24"/>
        </w:rPr>
      </w:pPr>
      <w:r w:rsidRPr="003E1F54">
        <w:rPr>
          <w:b/>
          <w:szCs w:val="24"/>
        </w:rPr>
        <w:t>-</w:t>
      </w:r>
      <w:proofErr w:type="spellStart"/>
      <w:proofErr w:type="gramStart"/>
      <w:r w:rsidRPr="003E1F54">
        <w:rPr>
          <w:b/>
          <w:szCs w:val="24"/>
        </w:rPr>
        <w:t>awsKey</w:t>
      </w:r>
      <w:proofErr w:type="spellEnd"/>
      <w:proofErr w:type="gramEnd"/>
      <w:r w:rsidRPr="003E1F54">
        <w:rPr>
          <w:b/>
          <w:szCs w:val="24"/>
        </w:rPr>
        <w:t>:</w:t>
      </w:r>
      <w:r w:rsidR="003E1F54">
        <w:rPr>
          <w:szCs w:val="24"/>
        </w:rPr>
        <w:t xml:space="preserve"> S3 Key do IBM, encontrado no final do passo 3. </w:t>
      </w:r>
      <w:r w:rsidR="003E1F54" w:rsidRPr="003E1F54">
        <w:rPr>
          <w:szCs w:val="24"/>
        </w:rPr>
        <w:t xml:space="preserve"> </w:t>
      </w:r>
    </w:p>
    <w:p w:rsidR="00311686" w:rsidRPr="003E1F54" w:rsidRDefault="00311686" w:rsidP="003E1F54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  <w:rPr>
          <w:szCs w:val="24"/>
        </w:rPr>
      </w:pPr>
      <w:r w:rsidRPr="003E1F54">
        <w:rPr>
          <w:b/>
          <w:szCs w:val="24"/>
        </w:rPr>
        <w:t>-</w:t>
      </w:r>
      <w:proofErr w:type="spellStart"/>
      <w:proofErr w:type="gramStart"/>
      <w:r w:rsidRPr="003E1F54">
        <w:rPr>
          <w:b/>
          <w:szCs w:val="24"/>
        </w:rPr>
        <w:t>otnUser</w:t>
      </w:r>
      <w:proofErr w:type="spellEnd"/>
      <w:proofErr w:type="gramEnd"/>
      <w:r w:rsidRPr="003E1F54">
        <w:rPr>
          <w:b/>
          <w:szCs w:val="24"/>
        </w:rPr>
        <w:t>:</w:t>
      </w:r>
      <w:r w:rsidRPr="003E1F54">
        <w:rPr>
          <w:szCs w:val="24"/>
        </w:rPr>
        <w:t xml:space="preserve"> Usuário </w:t>
      </w:r>
      <w:r w:rsidR="003E1F54">
        <w:rPr>
          <w:szCs w:val="24"/>
        </w:rPr>
        <w:t xml:space="preserve">IBM </w:t>
      </w:r>
      <w:r w:rsidRPr="003E1F54">
        <w:rPr>
          <w:szCs w:val="24"/>
        </w:rPr>
        <w:t>válido</w:t>
      </w:r>
      <w:r w:rsidR="003E1F54">
        <w:rPr>
          <w:szCs w:val="24"/>
        </w:rPr>
        <w:t xml:space="preserve">. </w:t>
      </w:r>
    </w:p>
    <w:p w:rsidR="00311686" w:rsidRPr="003E1F54" w:rsidRDefault="00311686" w:rsidP="003E1F54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  <w:rPr>
          <w:szCs w:val="24"/>
        </w:rPr>
      </w:pPr>
      <w:r w:rsidRPr="003E1F54">
        <w:rPr>
          <w:b/>
          <w:szCs w:val="24"/>
        </w:rPr>
        <w:t>-</w:t>
      </w:r>
      <w:proofErr w:type="spellStart"/>
      <w:proofErr w:type="gramStart"/>
      <w:r w:rsidRPr="003E1F54">
        <w:rPr>
          <w:b/>
          <w:szCs w:val="24"/>
        </w:rPr>
        <w:t>walletDir</w:t>
      </w:r>
      <w:proofErr w:type="spellEnd"/>
      <w:proofErr w:type="gramEnd"/>
      <w:r w:rsidRPr="003E1F54">
        <w:rPr>
          <w:b/>
          <w:szCs w:val="24"/>
        </w:rPr>
        <w:t>:</w:t>
      </w:r>
      <w:r w:rsidRPr="003E1F54">
        <w:rPr>
          <w:szCs w:val="24"/>
        </w:rPr>
        <w:t xml:space="preserve"> </w:t>
      </w:r>
      <w:r w:rsidR="003E1F54">
        <w:rPr>
          <w:szCs w:val="24"/>
        </w:rPr>
        <w:t>Local para criação do wallet (ORACLE_HOME/OPC/wallet)</w:t>
      </w:r>
    </w:p>
    <w:p w:rsidR="00311686" w:rsidRPr="003E1F54" w:rsidRDefault="00311686" w:rsidP="003E1F54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  <w:rPr>
          <w:szCs w:val="24"/>
        </w:rPr>
      </w:pPr>
      <w:r w:rsidRPr="003E1F54">
        <w:rPr>
          <w:b/>
          <w:szCs w:val="24"/>
        </w:rPr>
        <w:t>-</w:t>
      </w:r>
      <w:proofErr w:type="spellStart"/>
      <w:proofErr w:type="gramStart"/>
      <w:r w:rsidRPr="003E1F54">
        <w:rPr>
          <w:b/>
          <w:szCs w:val="24"/>
        </w:rPr>
        <w:t>libDir</w:t>
      </w:r>
      <w:proofErr w:type="spellEnd"/>
      <w:proofErr w:type="gramEnd"/>
      <w:r w:rsidRPr="003E1F54">
        <w:rPr>
          <w:b/>
          <w:szCs w:val="24"/>
        </w:rPr>
        <w:t>:</w:t>
      </w:r>
      <w:r w:rsidRPr="003E1F54">
        <w:rPr>
          <w:szCs w:val="24"/>
        </w:rPr>
        <w:t xml:space="preserve"> Local de instalação das </w:t>
      </w:r>
      <w:proofErr w:type="spellStart"/>
      <w:r w:rsidRPr="003E1F54">
        <w:rPr>
          <w:szCs w:val="24"/>
        </w:rPr>
        <w:t>libs</w:t>
      </w:r>
      <w:proofErr w:type="spellEnd"/>
      <w:r w:rsidRPr="003E1F54">
        <w:rPr>
          <w:szCs w:val="24"/>
        </w:rPr>
        <w:t xml:space="preserve"> do OSB (</w:t>
      </w:r>
      <w:r w:rsidR="003E1F54">
        <w:rPr>
          <w:szCs w:val="24"/>
        </w:rPr>
        <w:t>ORACLE_HOME/OPC/</w:t>
      </w:r>
      <w:proofErr w:type="spellStart"/>
      <w:r w:rsidR="003E1F54">
        <w:rPr>
          <w:szCs w:val="24"/>
        </w:rPr>
        <w:t>lib</w:t>
      </w:r>
      <w:proofErr w:type="spellEnd"/>
      <w:r w:rsidRPr="003E1F54">
        <w:rPr>
          <w:szCs w:val="24"/>
        </w:rPr>
        <w:t>)</w:t>
      </w:r>
    </w:p>
    <w:p w:rsidR="00311686" w:rsidRPr="003E1F54" w:rsidRDefault="00311686" w:rsidP="003E1F54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  <w:rPr>
          <w:szCs w:val="24"/>
        </w:rPr>
      </w:pPr>
      <w:r w:rsidRPr="003E1F54">
        <w:rPr>
          <w:b/>
          <w:szCs w:val="24"/>
        </w:rPr>
        <w:t>-</w:t>
      </w:r>
      <w:proofErr w:type="spellStart"/>
      <w:proofErr w:type="gramStart"/>
      <w:r w:rsidRPr="003E1F54">
        <w:rPr>
          <w:b/>
          <w:szCs w:val="24"/>
        </w:rPr>
        <w:t>configFile</w:t>
      </w:r>
      <w:proofErr w:type="spellEnd"/>
      <w:proofErr w:type="gramEnd"/>
      <w:r w:rsidRPr="003E1F54">
        <w:rPr>
          <w:b/>
          <w:szCs w:val="24"/>
        </w:rPr>
        <w:t>:</w:t>
      </w:r>
      <w:r w:rsidRPr="003E1F54">
        <w:rPr>
          <w:szCs w:val="24"/>
        </w:rPr>
        <w:t xml:space="preserve"> Local e nome do arquivo de configurações que será criado</w:t>
      </w:r>
      <w:r w:rsidR="006706B3">
        <w:rPr>
          <w:szCs w:val="24"/>
        </w:rPr>
        <w:t xml:space="preserve"> (ORACLE_HOME/</w:t>
      </w:r>
      <w:proofErr w:type="spellStart"/>
      <w:r w:rsidR="006706B3">
        <w:rPr>
          <w:szCs w:val="24"/>
        </w:rPr>
        <w:t>dbs</w:t>
      </w:r>
      <w:proofErr w:type="spellEnd"/>
      <w:r w:rsidR="006706B3">
        <w:rPr>
          <w:szCs w:val="24"/>
        </w:rPr>
        <w:t>)</w:t>
      </w:r>
    </w:p>
    <w:p w:rsidR="00311686" w:rsidRPr="003E1F54" w:rsidRDefault="00311686" w:rsidP="003E1F54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  <w:rPr>
          <w:szCs w:val="24"/>
        </w:rPr>
      </w:pPr>
      <w:r w:rsidRPr="003E1F54">
        <w:rPr>
          <w:b/>
          <w:szCs w:val="24"/>
        </w:rPr>
        <w:t>-</w:t>
      </w:r>
      <w:proofErr w:type="spellStart"/>
      <w:proofErr w:type="gramStart"/>
      <w:r w:rsidRPr="003E1F54">
        <w:rPr>
          <w:b/>
          <w:szCs w:val="24"/>
        </w:rPr>
        <w:t>awsEndPoint</w:t>
      </w:r>
      <w:proofErr w:type="spellEnd"/>
      <w:proofErr w:type="gramEnd"/>
      <w:r w:rsidRPr="003E1F54">
        <w:rPr>
          <w:b/>
          <w:szCs w:val="24"/>
        </w:rPr>
        <w:t>:</w:t>
      </w:r>
      <w:r w:rsidRPr="003E1F54">
        <w:rPr>
          <w:szCs w:val="24"/>
        </w:rPr>
        <w:t xml:space="preserve"> Endereço do IBM COS</w:t>
      </w:r>
      <w:r w:rsidR="006706B3">
        <w:rPr>
          <w:szCs w:val="24"/>
        </w:rPr>
        <w:t>, encontrado no final do passo 3.</w:t>
      </w:r>
    </w:p>
    <w:p w:rsidR="00311686" w:rsidRPr="003E1F54" w:rsidRDefault="00311686" w:rsidP="003E1F54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  <w:rPr>
          <w:szCs w:val="24"/>
        </w:rPr>
      </w:pPr>
      <w:r w:rsidRPr="003E1F54">
        <w:rPr>
          <w:b/>
          <w:szCs w:val="24"/>
        </w:rPr>
        <w:t>-</w:t>
      </w:r>
      <w:proofErr w:type="spellStart"/>
      <w:proofErr w:type="gramStart"/>
      <w:r w:rsidRPr="003E1F54">
        <w:rPr>
          <w:b/>
          <w:szCs w:val="24"/>
        </w:rPr>
        <w:t>location</w:t>
      </w:r>
      <w:proofErr w:type="spellEnd"/>
      <w:proofErr w:type="gramEnd"/>
      <w:r w:rsidRPr="003E1F54">
        <w:rPr>
          <w:b/>
          <w:szCs w:val="24"/>
        </w:rPr>
        <w:t>:</w:t>
      </w:r>
      <w:r w:rsidRPr="003E1F54">
        <w:rPr>
          <w:szCs w:val="24"/>
        </w:rPr>
        <w:t xml:space="preserve"> No nosso caso vamos usar o valor fixo “</w:t>
      </w:r>
      <w:proofErr w:type="spellStart"/>
      <w:r w:rsidRPr="003E1F54">
        <w:rPr>
          <w:szCs w:val="24"/>
        </w:rPr>
        <w:t>us</w:t>
      </w:r>
      <w:proofErr w:type="spellEnd"/>
      <w:r w:rsidRPr="003E1F54">
        <w:rPr>
          <w:szCs w:val="24"/>
        </w:rPr>
        <w:t>-standard”</w:t>
      </w:r>
    </w:p>
    <w:p w:rsidR="006706B3" w:rsidRDefault="006706B3" w:rsidP="006706B3">
      <w:pPr>
        <w:keepNext w:val="0"/>
        <w:shd w:val="clear" w:color="auto" w:fill="FFFFFF"/>
        <w:tabs>
          <w:tab w:val="clear" w:pos="0"/>
        </w:tabs>
        <w:jc w:val="left"/>
        <w:textAlignment w:val="baseline"/>
        <w:rPr>
          <w:color w:val="FF0000"/>
          <w:szCs w:val="24"/>
        </w:rPr>
      </w:pPr>
    </w:p>
    <w:p w:rsidR="006706B3" w:rsidRDefault="006706B3" w:rsidP="006706B3">
      <w:pPr>
        <w:keepNext w:val="0"/>
        <w:shd w:val="clear" w:color="auto" w:fill="FFFFFF"/>
        <w:tabs>
          <w:tab w:val="clear" w:pos="0"/>
        </w:tabs>
        <w:jc w:val="left"/>
        <w:textAlignment w:val="baseline"/>
        <w:rPr>
          <w:color w:val="FF0000"/>
          <w:szCs w:val="24"/>
        </w:rPr>
      </w:pPr>
      <w:r>
        <w:t>Exemplo abaixo de como os parâmetros definidos</w:t>
      </w:r>
      <w:r w:rsidR="00E71BDC">
        <w:t xml:space="preserve"> acima deve</w:t>
      </w:r>
      <w:r>
        <w:t xml:space="preserve"> ser executado:</w:t>
      </w:r>
    </w:p>
    <w:p w:rsidR="006706B3" w:rsidRDefault="006706B3" w:rsidP="006706B3">
      <w:pPr>
        <w:keepNext w:val="0"/>
        <w:shd w:val="clear" w:color="auto" w:fill="FFFFFF"/>
        <w:tabs>
          <w:tab w:val="clear" w:pos="0"/>
        </w:tabs>
        <w:jc w:val="left"/>
        <w:textAlignment w:val="baseline"/>
        <w:rPr>
          <w:color w:val="FF0000"/>
          <w:szCs w:val="24"/>
        </w:rPr>
      </w:pPr>
    </w:p>
    <w:p w:rsidR="00D50CC7" w:rsidRDefault="006D671B" w:rsidP="006706B3">
      <w:pPr>
        <w:keepNext w:val="0"/>
        <w:shd w:val="clear" w:color="auto" w:fill="FFFFFF"/>
        <w:tabs>
          <w:tab w:val="clear" w:pos="0"/>
        </w:tabs>
        <w:jc w:val="left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5D3D61" wp14:editId="1C08766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4130" b="2540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484EEC" w:rsidRDefault="00BC722C" w:rsidP="00BC722C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java</w:t>
                            </w:r>
                            <w:proofErr w:type="spellEnd"/>
                            <w:proofErr w:type="gram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-</w:t>
                            </w:r>
                            <w:proofErr w:type="spell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jar</w:t>
                            </w:r>
                            <w:proofErr w:type="spell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osbw</w:t>
                            </w:r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s_install.jar 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awsID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aTstXdWpneryT</w:t>
                            </w:r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FlLUYxUO</w:t>
                            </w:r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awsKEY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am6JeaIv9O8lW354gklnf3</w:t>
                            </w:r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QI2xLAuLR3ei38cYWN -</w:t>
                            </w:r>
                            <w:proofErr w:type="spell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otnUser</w:t>
                            </w:r>
                            <w:proofErr w:type="spell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email@teiko.com.br -</w:t>
                            </w:r>
                            <w:proofErr w:type="spell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walletDir</w:t>
                            </w:r>
                            <w:proofErr w:type="spell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$ORACLE_HOME/OPC/wallet -</w:t>
                            </w:r>
                            <w:proofErr w:type="spell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libDir</w:t>
                            </w:r>
                            <w:proofErr w:type="spell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$ORACLE_HOME/OPC/</w:t>
                            </w:r>
                            <w:proofErr w:type="spell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lib</w:t>
                            </w:r>
                            <w:proofErr w:type="spell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-</w:t>
                            </w:r>
                            <w:proofErr w:type="spell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awsEndpoint</w:t>
                            </w:r>
                            <w:proofErr w:type="spell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s3-api.dal-us-geo.objectstorage.softlayer.net -</w:t>
                            </w:r>
                            <w:proofErr w:type="spell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location</w:t>
                            </w:r>
                            <w:proofErr w:type="spell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us-cold</w:t>
                            </w:r>
                            <w:proofErr w:type="spell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-</w:t>
                            </w:r>
                            <w:proofErr w:type="spell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configFile</w:t>
                            </w:r>
                            <w:proofErr w:type="spell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 xml:space="preserve"> $ORACLE_HOME/</w:t>
                            </w:r>
                            <w:proofErr w:type="spellStart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dbs</w:t>
                            </w:r>
                            <w:proofErr w:type="spellEnd"/>
                            <w:r w:rsidRPr="00B00A97">
                              <w:rPr>
                                <w:rFonts w:ascii="Courier New" w:hAnsi="Courier New" w:cs="Courier New"/>
                                <w:color w:val="FFFFFF" w:themeColor="background1"/>
                                <w:sz w:val="16"/>
                              </w:rPr>
                              <w:t>/osbswstasy1.ora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D3D61" id="Caixa de Texto 12" o:spid="_x0000_s1031" type="#_x0000_t202" style="position:absolute;margin-left:0;margin-top:0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" fillcolor="#0d0d0d [3069]" strokeweight=".5pt">
                <v:textbox style="mso-fit-shape-to-text:t">
                  <w:txbxContent>
                    <w:p w:rsidR="00BC722C" w:rsidRPr="00484EEC" w:rsidRDefault="00BC722C" w:rsidP="00BC722C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</w:pPr>
                      <w:proofErr w:type="spellStart"/>
                      <w:proofErr w:type="gram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java</w:t>
                      </w:r>
                      <w:proofErr w:type="spellEnd"/>
                      <w:proofErr w:type="gram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-</w:t>
                      </w:r>
                      <w:proofErr w:type="spell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jar</w:t>
                      </w:r>
                      <w:proofErr w:type="spell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osbw</w:t>
                      </w:r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s_install.jar 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awsID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aTstXdWpneryT</w:t>
                      </w:r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FlLUYxUO</w:t>
                      </w:r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awsKEY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am6JeaIv9O8lW354gklnf3</w:t>
                      </w:r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QI2xLAuLR3ei38cYWN -</w:t>
                      </w:r>
                      <w:proofErr w:type="spell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otnUser</w:t>
                      </w:r>
                      <w:proofErr w:type="spell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email@teiko.com.br -</w:t>
                      </w:r>
                      <w:proofErr w:type="spell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walletDir</w:t>
                      </w:r>
                      <w:proofErr w:type="spell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$ORACLE_HOME/OPC/wallet -</w:t>
                      </w:r>
                      <w:proofErr w:type="spell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libDir</w:t>
                      </w:r>
                      <w:proofErr w:type="spell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$ORACLE_HOME/OPC/</w:t>
                      </w:r>
                      <w:proofErr w:type="spell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lib</w:t>
                      </w:r>
                      <w:proofErr w:type="spell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-</w:t>
                      </w:r>
                      <w:proofErr w:type="spell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awsEndpoint</w:t>
                      </w:r>
                      <w:proofErr w:type="spell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s3-api.dal-us-geo.objectstorage.softlayer.net -</w:t>
                      </w:r>
                      <w:proofErr w:type="spell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location</w:t>
                      </w:r>
                      <w:proofErr w:type="spell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</w:t>
                      </w:r>
                      <w:proofErr w:type="spell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us-cold</w:t>
                      </w:r>
                      <w:proofErr w:type="spell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-</w:t>
                      </w:r>
                      <w:proofErr w:type="spell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configFile</w:t>
                      </w:r>
                      <w:proofErr w:type="spell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 xml:space="preserve"> $ORACLE_HOME/</w:t>
                      </w:r>
                      <w:proofErr w:type="spellStart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dbs</w:t>
                      </w:r>
                      <w:proofErr w:type="spellEnd"/>
                      <w:r w:rsidRPr="00B00A97">
                        <w:rPr>
                          <w:rFonts w:ascii="Courier New" w:hAnsi="Courier New" w:cs="Courier New"/>
                          <w:color w:val="FFFFFF" w:themeColor="background1"/>
                          <w:sz w:val="16"/>
                        </w:rPr>
                        <w:t>/osbswstasy1.ora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6B3">
        <w:t xml:space="preserve"> </w:t>
      </w:r>
    </w:p>
    <w:p w:rsidR="006706B3" w:rsidRPr="006706B3" w:rsidRDefault="006706B3" w:rsidP="006706B3">
      <w:pPr>
        <w:keepNext w:val="0"/>
        <w:shd w:val="clear" w:color="auto" w:fill="FFFFFF"/>
        <w:tabs>
          <w:tab w:val="clear" w:pos="0"/>
        </w:tabs>
        <w:jc w:val="left"/>
        <w:textAlignment w:val="baseline"/>
        <w:rPr>
          <w:b/>
          <w:szCs w:val="24"/>
        </w:rPr>
      </w:pPr>
      <w:r w:rsidRPr="006706B3">
        <w:rPr>
          <w:b/>
          <w:szCs w:val="24"/>
        </w:rPr>
        <w:t xml:space="preserve">IMPORTANTE: </w:t>
      </w:r>
    </w:p>
    <w:p w:rsidR="006706B3" w:rsidRPr="006706B3" w:rsidRDefault="006706B3" w:rsidP="006706B3">
      <w:pPr>
        <w:pStyle w:val="PargrafodaLista"/>
        <w:keepNext w:val="0"/>
        <w:numPr>
          <w:ilvl w:val="0"/>
          <w:numId w:val="25"/>
        </w:numPr>
        <w:shd w:val="clear" w:color="auto" w:fill="FFFFFF"/>
        <w:tabs>
          <w:tab w:val="clear" w:pos="0"/>
        </w:tabs>
        <w:jc w:val="left"/>
        <w:textAlignment w:val="baseline"/>
        <w:rPr>
          <w:b/>
          <w:szCs w:val="24"/>
        </w:rPr>
      </w:pPr>
      <w:r w:rsidRPr="006706B3">
        <w:rPr>
          <w:szCs w:val="24"/>
        </w:rPr>
        <w:t xml:space="preserve">O comando acima deve ser executado como </w:t>
      </w:r>
      <w:proofErr w:type="gramStart"/>
      <w:r w:rsidRPr="006706B3">
        <w:rPr>
          <w:szCs w:val="24"/>
        </w:rPr>
        <w:t>UMA(</w:t>
      </w:r>
      <w:proofErr w:type="gramEnd"/>
      <w:r w:rsidRPr="006706B3">
        <w:rPr>
          <w:szCs w:val="24"/>
        </w:rPr>
        <w:t xml:space="preserve">1) LINHA SÓ! </w:t>
      </w:r>
    </w:p>
    <w:p w:rsidR="006706B3" w:rsidRPr="006706B3" w:rsidRDefault="006706B3" w:rsidP="006706B3">
      <w:pPr>
        <w:pStyle w:val="PargrafodaLista"/>
        <w:keepNext w:val="0"/>
        <w:numPr>
          <w:ilvl w:val="0"/>
          <w:numId w:val="25"/>
        </w:numPr>
        <w:shd w:val="clear" w:color="auto" w:fill="FFFFFF"/>
        <w:tabs>
          <w:tab w:val="clear" w:pos="0"/>
        </w:tabs>
        <w:jc w:val="left"/>
        <w:textAlignment w:val="baseline"/>
        <w:rPr>
          <w:b/>
          <w:szCs w:val="24"/>
        </w:rPr>
      </w:pPr>
      <w:r w:rsidRPr="006706B3">
        <w:rPr>
          <w:szCs w:val="24"/>
        </w:rPr>
        <w:t>O parâmetro “–</w:t>
      </w:r>
      <w:proofErr w:type="spellStart"/>
      <w:r w:rsidRPr="006706B3">
        <w:rPr>
          <w:szCs w:val="24"/>
        </w:rPr>
        <w:t>configFile</w:t>
      </w:r>
      <w:proofErr w:type="spellEnd"/>
      <w:r w:rsidRPr="006706B3">
        <w:rPr>
          <w:szCs w:val="24"/>
        </w:rPr>
        <w:t xml:space="preserve">”, deve ser no padrão </w:t>
      </w:r>
      <w:proofErr w:type="spellStart"/>
      <w:r w:rsidRPr="006706B3">
        <w:rPr>
          <w:szCs w:val="24"/>
          <w:u w:val="single"/>
        </w:rPr>
        <w:t>osbswsNOMEDAINSTÂNCIA.ora</w:t>
      </w:r>
      <w:proofErr w:type="spellEnd"/>
      <w:r w:rsidRPr="006706B3">
        <w:rPr>
          <w:szCs w:val="24"/>
        </w:rPr>
        <w:t>.</w:t>
      </w:r>
    </w:p>
    <w:p w:rsidR="006706B3" w:rsidRDefault="006706B3" w:rsidP="006706B3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</w:pPr>
    </w:p>
    <w:p w:rsidR="006706B3" w:rsidRDefault="00484EEC" w:rsidP="006706B3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</w:pPr>
      <w:r>
        <w:t xml:space="preserve">Após a execução do script </w:t>
      </w:r>
      <w:r w:rsidR="006706B3">
        <w:t>acima</w:t>
      </w:r>
      <w:r>
        <w:t xml:space="preserve">, começará a instalação e download dos arquivos de configuração.  </w:t>
      </w:r>
    </w:p>
    <w:p w:rsidR="001B2B2C" w:rsidRDefault="00E73378" w:rsidP="00AF538D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</w:pPr>
      <w:r>
        <w:rPr>
          <w:noProof/>
        </w:rPr>
        <w:drawing>
          <wp:inline distT="0" distB="0" distL="0" distR="0">
            <wp:extent cx="5760497" cy="1199693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stal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240" cy="12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DC" w:rsidRPr="00E71BDC" w:rsidRDefault="00E71BDC" w:rsidP="00E71BDC">
      <w:pPr>
        <w:pStyle w:val="Ttulo3"/>
        <w:rPr>
          <w:b/>
        </w:rPr>
      </w:pPr>
      <w:r w:rsidRPr="00E71BDC">
        <w:rPr>
          <w:b/>
        </w:rPr>
        <w:lastRenderedPageBreak/>
        <w:t xml:space="preserve">Definindo o </w:t>
      </w:r>
      <w:proofErr w:type="spellStart"/>
      <w:r w:rsidRPr="00E71BDC">
        <w:rPr>
          <w:b/>
        </w:rPr>
        <w:t>Bucket</w:t>
      </w:r>
      <w:proofErr w:type="spellEnd"/>
      <w:r w:rsidRPr="00E71BDC">
        <w:rPr>
          <w:b/>
        </w:rPr>
        <w:t xml:space="preserve"> no Arquivo de Configuração</w:t>
      </w:r>
    </w:p>
    <w:p w:rsidR="00E71BDC" w:rsidRDefault="00E71BDC" w:rsidP="00E71BDC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</w:pPr>
      <w:r>
        <w:t>Adicionar no arquivo “$ORACLE_HOME/</w:t>
      </w:r>
      <w:proofErr w:type="spellStart"/>
      <w:r>
        <w:t>dbs</w:t>
      </w:r>
      <w:proofErr w:type="spellEnd"/>
      <w:r>
        <w:t>/</w:t>
      </w:r>
      <w:proofErr w:type="spellStart"/>
      <w:r w:rsidRPr="00E71BDC">
        <w:t>osbsws</w:t>
      </w:r>
      <w:r>
        <w:t>INSTANCE</w:t>
      </w:r>
      <w:r w:rsidRPr="00E71BDC">
        <w:t>.ora</w:t>
      </w:r>
      <w:proofErr w:type="spellEnd"/>
      <w:r>
        <w:t>” o parâmetro “</w:t>
      </w:r>
      <w:r w:rsidRPr="00E71BDC">
        <w:t>OSB_WS_BUCKET</w:t>
      </w:r>
      <w:r>
        <w:t xml:space="preserve">” informando o </w:t>
      </w:r>
      <w:proofErr w:type="spellStart"/>
      <w:r>
        <w:t>Bucket</w:t>
      </w:r>
      <w:proofErr w:type="spellEnd"/>
      <w:r>
        <w:t xml:space="preserve"> criado no passo 3. </w:t>
      </w:r>
    </w:p>
    <w:p w:rsidR="00E71BDC" w:rsidRDefault="00E71BDC" w:rsidP="00E71BDC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</w:pPr>
    </w:p>
    <w:p w:rsidR="001B2B2C" w:rsidRDefault="00E71BDC" w:rsidP="00E71BDC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</w:pPr>
      <w:r>
        <w:rPr>
          <w:noProof/>
        </w:rPr>
        <w:drawing>
          <wp:inline distT="0" distB="0" distL="0" distR="0" wp14:anchorId="16F1C1B9" wp14:editId="643C2421">
            <wp:extent cx="5760720" cy="79692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DC" w:rsidRDefault="00E71BDC" w:rsidP="00E71BDC">
      <w:pPr>
        <w:keepNext w:val="0"/>
        <w:shd w:val="clear" w:color="auto" w:fill="FFFFFF"/>
        <w:tabs>
          <w:tab w:val="clear" w:pos="0"/>
        </w:tabs>
        <w:ind w:left="360"/>
        <w:jc w:val="left"/>
        <w:textAlignment w:val="baseline"/>
      </w:pPr>
    </w:p>
    <w:p w:rsidR="001B2B2C" w:rsidRDefault="001B2B2C" w:rsidP="001B2B2C">
      <w:pPr>
        <w:pStyle w:val="Ttulo1"/>
      </w:pPr>
      <w:bookmarkStart w:id="9" w:name="_Toc490830092"/>
      <w:r>
        <w:lastRenderedPageBreak/>
        <w:t>CONFIGURAÇÃO DAS ROTINAS</w:t>
      </w:r>
      <w:bookmarkEnd w:id="9"/>
    </w:p>
    <w:p w:rsidR="00E6609F" w:rsidRDefault="001B2B2C" w:rsidP="00B174A5">
      <w:r>
        <w:tab/>
      </w:r>
    </w:p>
    <w:p w:rsidR="00B174A5" w:rsidRPr="00E71BDC" w:rsidRDefault="00FF13E4" w:rsidP="00E71BDC">
      <w:pPr>
        <w:pStyle w:val="Ttulo2"/>
      </w:pPr>
      <w:bookmarkStart w:id="10" w:name="_Toc490830093"/>
      <w:r w:rsidRPr="00E71BDC">
        <w:t>CRIAÇÃO DOS DIRETÓRIOS</w:t>
      </w:r>
      <w:bookmarkEnd w:id="10"/>
    </w:p>
    <w:p w:rsidR="00FF13E4" w:rsidRPr="00FF13E4" w:rsidRDefault="00FF13E4" w:rsidP="00FF13E4"/>
    <w:p w:rsidR="00B174A5" w:rsidRDefault="001B3C27" w:rsidP="001B3C27">
      <w:pPr>
        <w:ind w:left="576"/>
      </w:pPr>
      <w:r>
        <w:t>Para os diretórios será aplicado o padrão abaixo:</w:t>
      </w:r>
      <w:r w:rsidR="00B174A5">
        <w:t xml:space="preserve"> </w:t>
      </w:r>
    </w:p>
    <w:p w:rsidR="00B174A5" w:rsidRDefault="00B174A5" w:rsidP="00B174A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288A1D" wp14:editId="6D4757AB">
                <wp:simplePos x="0" y="0"/>
                <wp:positionH relativeFrom="margin">
                  <wp:align>left</wp:align>
                </wp:positionH>
                <wp:positionV relativeFrom="paragraph">
                  <wp:posOffset>244475</wp:posOffset>
                </wp:positionV>
                <wp:extent cx="6077585" cy="857250"/>
                <wp:effectExtent l="0" t="0" r="18415" b="1905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572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1B3C27" w:rsidRDefault="00BC722C" w:rsidP="001B2B2C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mkdir</w:t>
                            </w:r>
                            <w:proofErr w:type="spellEnd"/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$ORACLE_BASE/</w:t>
                            </w:r>
                            <w:proofErr w:type="spellStart"/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Teiko</w:t>
                            </w:r>
                            <w:proofErr w:type="spellEnd"/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CloudBackup</w:t>
                            </w:r>
                            <w:proofErr w:type="spellEnd"/>
                          </w:p>
                          <w:p w:rsidR="00BC722C" w:rsidRPr="001B3C27" w:rsidRDefault="00BC722C" w:rsidP="001B2B2C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  <w:p w:rsidR="00BC722C" w:rsidRPr="001B3C27" w:rsidRDefault="00BC722C" w:rsidP="001B2B2C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cd $ORACLE_BASE/</w:t>
                            </w:r>
                            <w:proofErr w:type="spellStart"/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Teiko</w:t>
                            </w:r>
                            <w:proofErr w:type="spellEnd"/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B3C2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CloudBackup</w:t>
                            </w:r>
                            <w:proofErr w:type="spellEnd"/>
                          </w:p>
                          <w:p w:rsidR="00BC722C" w:rsidRPr="001B3C27" w:rsidRDefault="00BC722C" w:rsidP="001B2B2C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  <w:p w:rsidR="00BC722C" w:rsidRPr="001D579B" w:rsidRDefault="00BC722C" w:rsidP="00BC722C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proofErr w:type="spellStart"/>
                            <w:r w:rsidRPr="001D579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mkdir</w:t>
                            </w:r>
                            <w:proofErr w:type="spellEnd"/>
                            <w:r w:rsidRPr="001D579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scripts log </w:t>
                            </w:r>
                            <w:proofErr w:type="spellStart"/>
                            <w:r w:rsidRPr="001D579B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tmp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88A1D" id="Caixa de Texto 11" o:spid="_x0000_s1032" type="#_x0000_t202" style="position:absolute;left:0;text-align:left;margin-left:0;margin-top:19.25pt;width:478.55pt;height:67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" fillcolor="#0d0d0d [3069]" strokeweight=".5pt">
                <v:textbox>
                  <w:txbxContent>
                    <w:p w:rsidR="00BC722C" w:rsidRPr="001B3C27" w:rsidRDefault="00BC722C" w:rsidP="001B2B2C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</w:pPr>
                      <w:proofErr w:type="spellStart"/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mkdir</w:t>
                      </w:r>
                      <w:proofErr w:type="spellEnd"/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 xml:space="preserve"> $ORACLE_BASE/</w:t>
                      </w:r>
                      <w:proofErr w:type="spellStart"/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Teiko</w:t>
                      </w:r>
                      <w:proofErr w:type="spellEnd"/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/</w:t>
                      </w:r>
                      <w:proofErr w:type="spellStart"/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CloudBackup</w:t>
                      </w:r>
                      <w:proofErr w:type="spellEnd"/>
                    </w:p>
                    <w:p w:rsidR="00BC722C" w:rsidRPr="001B3C27" w:rsidRDefault="00BC722C" w:rsidP="001B2B2C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  <w:p w:rsidR="00BC722C" w:rsidRPr="001B3C27" w:rsidRDefault="00BC722C" w:rsidP="001B2B2C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cd $ORACLE_BASE/</w:t>
                      </w:r>
                      <w:proofErr w:type="spellStart"/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Teiko</w:t>
                      </w:r>
                      <w:proofErr w:type="spellEnd"/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/</w:t>
                      </w:r>
                      <w:proofErr w:type="spellStart"/>
                      <w:r w:rsidRPr="001B3C27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CloudBackup</w:t>
                      </w:r>
                      <w:proofErr w:type="spellEnd"/>
                    </w:p>
                    <w:p w:rsidR="00BC722C" w:rsidRPr="001B3C27" w:rsidRDefault="00BC722C" w:rsidP="001B2B2C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  <w:p w:rsidR="00BC722C" w:rsidRPr="001D579B" w:rsidRDefault="00BC722C" w:rsidP="00BC722C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proofErr w:type="spellStart"/>
                      <w:r w:rsidRPr="001D579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mkdir</w:t>
                      </w:r>
                      <w:proofErr w:type="spellEnd"/>
                      <w:r w:rsidRPr="001D579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scripts log </w:t>
                      </w:r>
                      <w:proofErr w:type="spellStart"/>
                      <w:r w:rsidRPr="001D579B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tmp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174A5" w:rsidRDefault="00B174A5" w:rsidP="00B174A5"/>
    <w:p w:rsidR="00B174A5" w:rsidRDefault="00B174A5" w:rsidP="00B174A5">
      <w:r>
        <w:t>Onde:</w:t>
      </w:r>
    </w:p>
    <w:p w:rsidR="00B174A5" w:rsidRDefault="00B174A5" w:rsidP="00B174A5"/>
    <w:p w:rsidR="00B174A5" w:rsidRDefault="00B174A5" w:rsidP="00B174A5">
      <w:pPr>
        <w:pStyle w:val="PargrafodaLista"/>
        <w:numPr>
          <w:ilvl w:val="0"/>
          <w:numId w:val="13"/>
        </w:numPr>
      </w:pPr>
      <w:r>
        <w:t>Scripts: diretório dos scripts de backup;</w:t>
      </w:r>
    </w:p>
    <w:p w:rsidR="00B174A5" w:rsidRDefault="00B174A5" w:rsidP="00B174A5">
      <w:pPr>
        <w:pStyle w:val="PargrafodaLista"/>
      </w:pPr>
    </w:p>
    <w:p w:rsidR="00B174A5" w:rsidRDefault="00B174A5" w:rsidP="00B174A5">
      <w:pPr>
        <w:pStyle w:val="PargrafodaLista"/>
        <w:numPr>
          <w:ilvl w:val="0"/>
          <w:numId w:val="13"/>
        </w:numPr>
      </w:pPr>
      <w:r>
        <w:t>Log: diretório dos logs do backup;</w:t>
      </w:r>
    </w:p>
    <w:p w:rsidR="00B174A5" w:rsidRDefault="00B174A5" w:rsidP="00B174A5">
      <w:pPr>
        <w:pStyle w:val="PargrafodaLista"/>
      </w:pPr>
    </w:p>
    <w:p w:rsidR="002F78F7" w:rsidRDefault="00B174A5" w:rsidP="00B174A5">
      <w:pPr>
        <w:pStyle w:val="PargrafodaLista"/>
        <w:numPr>
          <w:ilvl w:val="0"/>
          <w:numId w:val="13"/>
        </w:numPr>
      </w:pPr>
      <w:proofErr w:type="spellStart"/>
      <w:r>
        <w:t>Tmp</w:t>
      </w:r>
      <w:proofErr w:type="spellEnd"/>
      <w:r>
        <w:t xml:space="preserve">: diretório do arquivo de </w:t>
      </w:r>
      <w:proofErr w:type="spellStart"/>
      <w:r w:rsidRPr="00D91AC0">
        <w:rPr>
          <w:i/>
        </w:rPr>
        <w:t>lock</w:t>
      </w:r>
      <w:proofErr w:type="spellEnd"/>
      <w:r>
        <w:t xml:space="preserve"> do backup.</w:t>
      </w:r>
    </w:p>
    <w:p w:rsidR="002F78F7" w:rsidRDefault="002F78F7" w:rsidP="00B174A5"/>
    <w:p w:rsidR="002F78F7" w:rsidRDefault="002F78F7" w:rsidP="00B174A5"/>
    <w:p w:rsidR="002F78F7" w:rsidRDefault="002F78F7" w:rsidP="00E71BDC">
      <w:pPr>
        <w:pStyle w:val="Ttulo2"/>
      </w:pPr>
      <w:bookmarkStart w:id="11" w:name="_Toc490830094"/>
      <w:r>
        <w:t>DOWNLOAD DOS SCRIPTS</w:t>
      </w:r>
      <w:bookmarkEnd w:id="11"/>
    </w:p>
    <w:p w:rsidR="002F78F7" w:rsidRDefault="002F78F7" w:rsidP="002F78F7"/>
    <w:p w:rsidR="00BD4804" w:rsidRDefault="00BD4804" w:rsidP="002F78F7">
      <w:r>
        <w:tab/>
        <w:t>Os Scripts do Backup estão disponíveis na Base de Conhecimento da Teiko.</w:t>
      </w:r>
    </w:p>
    <w:p w:rsidR="008C4EEA" w:rsidRDefault="008C4EEA" w:rsidP="002F78F7"/>
    <w:p w:rsidR="00BD4804" w:rsidRDefault="008C4EEA" w:rsidP="00BD4804">
      <w:r>
        <w:tab/>
      </w:r>
      <w:r w:rsidR="00BD4804">
        <w:t xml:space="preserve">Vá no menu Base de Conhecimento e clique em Biblioteca, irá abrir um navegador para pasta no lado esquerdo da tela, expandir a pasta “Teiko Soluções em TI” e dentro ache a pasta “Backup”, expandir a pasta Backup e dentro terá a pasta “Scripts”. </w:t>
      </w:r>
    </w:p>
    <w:p w:rsidR="00BD4804" w:rsidRDefault="00BD4804" w:rsidP="002F78F7"/>
    <w:p w:rsidR="00BD4804" w:rsidRDefault="00BD4804" w:rsidP="002F78F7">
      <w:r>
        <w:rPr>
          <w:noProof/>
        </w:rPr>
        <w:lastRenderedPageBreak/>
        <w:drawing>
          <wp:inline distT="0" distB="0" distL="0" distR="0">
            <wp:extent cx="5760720" cy="36544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CTeik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A6" w:rsidRPr="008577A6" w:rsidRDefault="008577A6" w:rsidP="002F78F7">
      <w:pPr>
        <w:rPr>
          <w:b/>
          <w:sz w:val="18"/>
        </w:rPr>
      </w:pPr>
      <w:r>
        <w:rPr>
          <w:b/>
          <w:sz w:val="18"/>
        </w:rPr>
        <w:t>Figura 10</w:t>
      </w:r>
      <w:r w:rsidRPr="00FE7C54">
        <w:rPr>
          <w:b/>
          <w:sz w:val="18"/>
        </w:rPr>
        <w:t>.</w:t>
      </w:r>
    </w:p>
    <w:p w:rsidR="00BD4804" w:rsidRDefault="00BD4804" w:rsidP="002F78F7"/>
    <w:p w:rsidR="00BD4804" w:rsidRDefault="00BD4804" w:rsidP="002F78F7">
      <w:r>
        <w:t xml:space="preserve">Procure por </w:t>
      </w:r>
      <w:proofErr w:type="spellStart"/>
      <w:r>
        <w:t>Script_Backup-Teiko-Full</w:t>
      </w:r>
      <w:proofErr w:type="spellEnd"/>
      <w:r>
        <w:t xml:space="preserve">, </w:t>
      </w:r>
      <w:proofErr w:type="spellStart"/>
      <w:r>
        <w:t>Script_Backup</w:t>
      </w:r>
      <w:proofErr w:type="spellEnd"/>
      <w:r>
        <w:t>-</w:t>
      </w:r>
      <w:proofErr w:type="spellStart"/>
      <w:r>
        <w:t>Teiko</w:t>
      </w:r>
      <w:proofErr w:type="spellEnd"/>
      <w:r>
        <w:t>-</w:t>
      </w:r>
      <w:proofErr w:type="spellStart"/>
      <w:r>
        <w:t>Full</w:t>
      </w:r>
      <w:proofErr w:type="spellEnd"/>
      <w:r w:rsidR="00696471">
        <w:t>-SBT</w:t>
      </w:r>
      <w:r>
        <w:t xml:space="preserve"> e </w:t>
      </w:r>
      <w:proofErr w:type="spellStart"/>
      <w:r>
        <w:t>Script_Backup-Teiko-Arch</w:t>
      </w:r>
      <w:proofErr w:type="spellEnd"/>
      <w:r>
        <w:t>.</w:t>
      </w:r>
    </w:p>
    <w:p w:rsidR="00696471" w:rsidRDefault="00696471" w:rsidP="002F78F7"/>
    <w:p w:rsidR="00696471" w:rsidRDefault="00696471" w:rsidP="00696471">
      <w:r w:rsidRPr="00B13603">
        <w:rPr>
          <w:b/>
        </w:rPr>
        <w:t>Obs.</w:t>
      </w:r>
      <w:r w:rsidR="00D91AC0">
        <w:rPr>
          <w:b/>
        </w:rPr>
        <w:t xml:space="preserve"> 1</w:t>
      </w:r>
      <w:r w:rsidRPr="00B13603">
        <w:rPr>
          <w:b/>
        </w:rPr>
        <w:t>:</w:t>
      </w:r>
      <w:r>
        <w:t xml:space="preserve"> Realizar o download da rotina conforme a verificação no ambiente. Se o cliente há backup </w:t>
      </w:r>
      <w:r w:rsidRPr="00284622">
        <w:rPr>
          <w:i/>
        </w:rPr>
        <w:t>RMAN</w:t>
      </w:r>
      <w:r>
        <w:t xml:space="preserve"> sendo executado para disco (</w:t>
      </w:r>
      <w:r w:rsidRPr="00284622">
        <w:rPr>
          <w:i/>
        </w:rPr>
        <w:t>TYPE DISK</w:t>
      </w:r>
      <w:r>
        <w:t xml:space="preserve">), baixar as rotinas </w:t>
      </w:r>
      <w:proofErr w:type="spellStart"/>
      <w:r>
        <w:t>Script_</w:t>
      </w:r>
      <w:r w:rsidRPr="00284622">
        <w:rPr>
          <w:i/>
        </w:rPr>
        <w:t>Backup-Teiko-Full</w:t>
      </w:r>
      <w:proofErr w:type="spellEnd"/>
      <w:r w:rsidRPr="00284622">
        <w:rPr>
          <w:i/>
        </w:rPr>
        <w:t xml:space="preserve"> </w:t>
      </w:r>
      <w:r>
        <w:t xml:space="preserve">e </w:t>
      </w:r>
      <w:proofErr w:type="spellStart"/>
      <w:r w:rsidRPr="00284622">
        <w:rPr>
          <w:i/>
        </w:rPr>
        <w:t>Script_Backup-Teiko-Arch</w:t>
      </w:r>
      <w:proofErr w:type="spellEnd"/>
      <w:r>
        <w:t xml:space="preserve">. </w:t>
      </w:r>
    </w:p>
    <w:p w:rsidR="00696471" w:rsidRDefault="00696471" w:rsidP="00696471">
      <w:r>
        <w:tab/>
        <w:t xml:space="preserve">Se o backup é executado para DP, TSM, </w:t>
      </w:r>
      <w:proofErr w:type="spellStart"/>
      <w:r>
        <w:t>BackupExec</w:t>
      </w:r>
      <w:proofErr w:type="spellEnd"/>
      <w:r>
        <w:t xml:space="preserve"> ou afins (</w:t>
      </w:r>
      <w:r w:rsidRPr="00284622">
        <w:rPr>
          <w:i/>
        </w:rPr>
        <w:t>SBT_TAPE</w:t>
      </w:r>
      <w:r>
        <w:t xml:space="preserve">), baixar as rotinas </w:t>
      </w:r>
      <w:proofErr w:type="spellStart"/>
      <w:r w:rsidRPr="00284622">
        <w:rPr>
          <w:i/>
        </w:rPr>
        <w:t>Script_Backup</w:t>
      </w:r>
      <w:proofErr w:type="spellEnd"/>
      <w:r w:rsidRPr="00284622">
        <w:rPr>
          <w:i/>
        </w:rPr>
        <w:t>-</w:t>
      </w:r>
      <w:proofErr w:type="spellStart"/>
      <w:r w:rsidRPr="00284622">
        <w:rPr>
          <w:i/>
        </w:rPr>
        <w:t>Teiko</w:t>
      </w:r>
      <w:proofErr w:type="spellEnd"/>
      <w:r w:rsidRPr="00284622">
        <w:rPr>
          <w:i/>
        </w:rPr>
        <w:t>-</w:t>
      </w:r>
      <w:proofErr w:type="spellStart"/>
      <w:r w:rsidRPr="00284622">
        <w:rPr>
          <w:i/>
        </w:rPr>
        <w:t>Full</w:t>
      </w:r>
      <w:proofErr w:type="spellEnd"/>
      <w:r w:rsidRPr="00284622">
        <w:rPr>
          <w:i/>
        </w:rPr>
        <w:t>-SBT</w:t>
      </w:r>
      <w:r>
        <w:t xml:space="preserve"> e </w:t>
      </w:r>
      <w:proofErr w:type="spellStart"/>
      <w:r w:rsidRPr="00284622">
        <w:rPr>
          <w:i/>
        </w:rPr>
        <w:t>Script_Backup-Teiko-Arch</w:t>
      </w:r>
      <w:proofErr w:type="spellEnd"/>
      <w:r>
        <w:t>.</w:t>
      </w:r>
    </w:p>
    <w:p w:rsidR="00696471" w:rsidRDefault="00696471" w:rsidP="002F78F7"/>
    <w:p w:rsidR="00D91AC0" w:rsidRDefault="00D91AC0" w:rsidP="002F78F7">
      <w:r w:rsidRPr="00B13603">
        <w:rPr>
          <w:b/>
        </w:rPr>
        <w:t>Obs.</w:t>
      </w:r>
      <w:r>
        <w:rPr>
          <w:b/>
        </w:rPr>
        <w:t xml:space="preserve"> 2</w:t>
      </w:r>
      <w:r w:rsidRPr="00B13603">
        <w:rPr>
          <w:b/>
        </w:rPr>
        <w:t>:</w:t>
      </w:r>
      <w:r>
        <w:rPr>
          <w:b/>
        </w:rPr>
        <w:t xml:space="preserve"> </w:t>
      </w:r>
      <w:r>
        <w:t xml:space="preserve">Se o ambiente possuir </w:t>
      </w:r>
      <w:proofErr w:type="spellStart"/>
      <w:r>
        <w:t>dataguard</w:t>
      </w:r>
      <w:proofErr w:type="spellEnd"/>
      <w:r>
        <w:t xml:space="preserve"> e no RMAN a política de retenção dos </w:t>
      </w:r>
      <w:proofErr w:type="spellStart"/>
      <w:r>
        <w:t>archives</w:t>
      </w:r>
      <w:proofErr w:type="spellEnd"/>
      <w:r>
        <w:t xml:space="preserve"> estiver como </w:t>
      </w:r>
      <w:r w:rsidRPr="00D91AC0">
        <w:t>“</w:t>
      </w:r>
      <w:r w:rsidRPr="00D91AC0">
        <w:rPr>
          <w:i/>
        </w:rPr>
        <w:t xml:space="preserve">CONFIGURE ARCHIVELOG DELETION POLICY TO APPLIED ON ALL </w:t>
      </w:r>
      <w:proofErr w:type="gramStart"/>
      <w:r w:rsidRPr="00D91AC0">
        <w:rPr>
          <w:i/>
        </w:rPr>
        <w:lastRenderedPageBreak/>
        <w:t>STANDBY</w:t>
      </w:r>
      <w:r w:rsidRPr="00D91AC0">
        <w:t>;”</w:t>
      </w:r>
      <w:proofErr w:type="gramEnd"/>
      <w:r w:rsidRPr="00D91AC0">
        <w:t>,</w:t>
      </w:r>
      <w:r>
        <w:t xml:space="preserve"> é necessário criar mais um destino de </w:t>
      </w:r>
      <w:proofErr w:type="spellStart"/>
      <w:r>
        <w:t>archive</w:t>
      </w:r>
      <w:proofErr w:type="spellEnd"/>
      <w:r>
        <w:t xml:space="preserve"> no ambien</w:t>
      </w:r>
      <w:r w:rsidR="00E10C09">
        <w:t xml:space="preserve">te somente para a realização do backup </w:t>
      </w:r>
      <w:proofErr w:type="spellStart"/>
      <w:r w:rsidR="00E10C09">
        <w:t>archive</w:t>
      </w:r>
      <w:proofErr w:type="spellEnd"/>
      <w:r>
        <w:t xml:space="preserve"> Cloud.</w:t>
      </w:r>
    </w:p>
    <w:p w:rsidR="00D91AC0" w:rsidRDefault="00D91AC0" w:rsidP="002F78F7"/>
    <w:p w:rsidR="00D91AC0" w:rsidRPr="00D91AC0" w:rsidRDefault="00D91AC0" w:rsidP="002F78F7">
      <w:r w:rsidRPr="00B13603">
        <w:rPr>
          <w:b/>
        </w:rPr>
        <w:t>Obs.</w:t>
      </w:r>
      <w:r>
        <w:rPr>
          <w:b/>
        </w:rPr>
        <w:t xml:space="preserve"> 3</w:t>
      </w:r>
      <w:r w:rsidRPr="00B13603">
        <w:rPr>
          <w:b/>
        </w:rPr>
        <w:t>:</w:t>
      </w:r>
      <w:r>
        <w:rPr>
          <w:b/>
        </w:rPr>
        <w:t xml:space="preserve"> </w:t>
      </w:r>
      <w:r w:rsidR="00284622" w:rsidRPr="00284622">
        <w:t>Se no ambiente for configurado a rotina</w:t>
      </w:r>
      <w:r w:rsidR="00284622">
        <w:rPr>
          <w:b/>
        </w:rPr>
        <w:t xml:space="preserve"> </w:t>
      </w:r>
      <w:proofErr w:type="spellStart"/>
      <w:r w:rsidR="00284622" w:rsidRPr="00284622">
        <w:rPr>
          <w:i/>
        </w:rPr>
        <w:t>Script_Backup</w:t>
      </w:r>
      <w:proofErr w:type="spellEnd"/>
      <w:r w:rsidR="00284622" w:rsidRPr="00284622">
        <w:rPr>
          <w:i/>
        </w:rPr>
        <w:t>-</w:t>
      </w:r>
      <w:proofErr w:type="spellStart"/>
      <w:r w:rsidR="00284622" w:rsidRPr="00284622">
        <w:rPr>
          <w:i/>
        </w:rPr>
        <w:t>Teiko</w:t>
      </w:r>
      <w:proofErr w:type="spellEnd"/>
      <w:r w:rsidR="00284622" w:rsidRPr="00284622">
        <w:rPr>
          <w:i/>
        </w:rPr>
        <w:t>-</w:t>
      </w:r>
      <w:proofErr w:type="spellStart"/>
      <w:r w:rsidR="00284622" w:rsidRPr="00284622">
        <w:rPr>
          <w:i/>
        </w:rPr>
        <w:t>Full</w:t>
      </w:r>
      <w:proofErr w:type="spellEnd"/>
      <w:r w:rsidR="00284622" w:rsidRPr="00284622">
        <w:rPr>
          <w:i/>
        </w:rPr>
        <w:t>-SBT</w:t>
      </w:r>
      <w:r w:rsidR="00284622">
        <w:t xml:space="preserve">, também é necessário criar mais um destino de </w:t>
      </w:r>
      <w:proofErr w:type="spellStart"/>
      <w:r w:rsidR="00284622">
        <w:t>archive</w:t>
      </w:r>
      <w:proofErr w:type="spellEnd"/>
      <w:r w:rsidR="00284622">
        <w:t xml:space="preserve"> no ambiente.</w:t>
      </w:r>
    </w:p>
    <w:p w:rsidR="002F78F7" w:rsidRPr="002F78F7" w:rsidRDefault="002F78F7" w:rsidP="002F78F7"/>
    <w:p w:rsidR="008520BB" w:rsidRPr="00F21E91" w:rsidRDefault="00F21E91" w:rsidP="00E71BDC">
      <w:pPr>
        <w:pStyle w:val="Ttulo2"/>
      </w:pPr>
      <w:bookmarkStart w:id="12" w:name="_Toc490830095"/>
      <w:r>
        <w:t>PARÂMETROS DA ROTINA</w:t>
      </w:r>
      <w:bookmarkEnd w:id="12"/>
      <w:r w:rsidR="00D6439E">
        <w:t xml:space="preserve"> PARA AMBIENTES COM BACKUP LOCAL</w:t>
      </w:r>
    </w:p>
    <w:p w:rsidR="00B20B36" w:rsidRDefault="00B20B36" w:rsidP="00B20B36">
      <w:pPr>
        <w:ind w:left="576"/>
      </w:pPr>
      <w:r>
        <w:t xml:space="preserve">Abaixo segue a lista dos parâmetros necessários para a configuração das rotinas no ambiente. </w:t>
      </w:r>
    </w:p>
    <w:p w:rsidR="00C34BCC" w:rsidRDefault="00C34BCC" w:rsidP="00B20B36">
      <w:pPr>
        <w:ind w:left="576"/>
      </w:pPr>
    </w:p>
    <w:p w:rsidR="00B20B36" w:rsidRDefault="00B20B36" w:rsidP="00B20B36">
      <w:r>
        <w:rPr>
          <w:noProof/>
        </w:rPr>
        <w:drawing>
          <wp:inline distT="0" distB="0" distL="0" distR="0" wp14:anchorId="5989B1BF" wp14:editId="1274C4A8">
            <wp:extent cx="5760720" cy="14401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ontab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D1" w:rsidRPr="004814D1" w:rsidRDefault="004814D1" w:rsidP="00B20B36">
      <w:pPr>
        <w:rPr>
          <w:b/>
          <w:sz w:val="18"/>
        </w:rPr>
      </w:pPr>
      <w:r>
        <w:rPr>
          <w:b/>
          <w:sz w:val="18"/>
        </w:rPr>
        <w:t>Figura 11</w:t>
      </w:r>
      <w:r w:rsidRPr="00FE7C54">
        <w:rPr>
          <w:b/>
          <w:sz w:val="18"/>
        </w:rPr>
        <w:t>.</w:t>
      </w:r>
    </w:p>
    <w:p w:rsidR="00B20B36" w:rsidRDefault="00B20B36" w:rsidP="00B20B36">
      <w:pPr>
        <w:ind w:left="576"/>
      </w:pPr>
    </w:p>
    <w:p w:rsidR="00B20B36" w:rsidRDefault="00B20B36" w:rsidP="00B20B36">
      <w:pPr>
        <w:ind w:left="576"/>
      </w:pPr>
      <w:r>
        <w:t xml:space="preserve">Onde: </w:t>
      </w:r>
    </w:p>
    <w:p w:rsidR="00B20B36" w:rsidRDefault="00B20B36" w:rsidP="00B20B36">
      <w:pPr>
        <w:ind w:left="576"/>
      </w:pPr>
    </w:p>
    <w:p w:rsidR="00B20B36" w:rsidRDefault="00B20B36" w:rsidP="00B20B36">
      <w:pPr>
        <w:pStyle w:val="PargrafodaLista"/>
        <w:numPr>
          <w:ilvl w:val="0"/>
          <w:numId w:val="15"/>
        </w:numPr>
      </w:pPr>
      <w:r>
        <w:t xml:space="preserve">ORACLE_BASE: diretório </w:t>
      </w:r>
      <w:proofErr w:type="spellStart"/>
      <w:r>
        <w:t>oracle</w:t>
      </w:r>
      <w:proofErr w:type="spellEnd"/>
      <w:r>
        <w:t xml:space="preserve"> base do ambiente do cliente;</w:t>
      </w:r>
    </w:p>
    <w:p w:rsidR="00B20B36" w:rsidRDefault="00B20B36" w:rsidP="00B20B36">
      <w:pPr>
        <w:ind w:left="576"/>
      </w:pPr>
    </w:p>
    <w:p w:rsidR="00B20B36" w:rsidRDefault="00B20B36" w:rsidP="00B20B36">
      <w:pPr>
        <w:pStyle w:val="PargrafodaLista"/>
        <w:numPr>
          <w:ilvl w:val="0"/>
          <w:numId w:val="15"/>
        </w:numPr>
      </w:pPr>
      <w:r>
        <w:t xml:space="preserve">ORACLE_HOME: diretório dos arquivos binários do </w:t>
      </w:r>
      <w:proofErr w:type="spellStart"/>
      <w:r>
        <w:t>oracle</w:t>
      </w:r>
      <w:proofErr w:type="spellEnd"/>
      <w:r>
        <w:t>;</w:t>
      </w:r>
    </w:p>
    <w:p w:rsidR="00B20B36" w:rsidRDefault="00B20B36" w:rsidP="00B20B36">
      <w:pPr>
        <w:pStyle w:val="PargrafodaLista"/>
      </w:pPr>
    </w:p>
    <w:p w:rsidR="00B20B36" w:rsidRDefault="00B20B36" w:rsidP="00B20B36">
      <w:pPr>
        <w:pStyle w:val="PargrafodaLista"/>
        <w:numPr>
          <w:ilvl w:val="0"/>
          <w:numId w:val="15"/>
        </w:numPr>
      </w:pPr>
      <w:r>
        <w:t>DIR_BASE: diretório base dos arquivos de backup;</w:t>
      </w:r>
    </w:p>
    <w:p w:rsidR="00B20B36" w:rsidRDefault="00B20B36" w:rsidP="00B20B36">
      <w:pPr>
        <w:pStyle w:val="PargrafodaLista"/>
      </w:pPr>
    </w:p>
    <w:p w:rsidR="00B20B36" w:rsidRDefault="00B20B36" w:rsidP="00B20B36">
      <w:pPr>
        <w:pStyle w:val="PargrafodaLista"/>
        <w:numPr>
          <w:ilvl w:val="0"/>
          <w:numId w:val="15"/>
        </w:numPr>
      </w:pPr>
      <w:r>
        <w:t xml:space="preserve">OR_ARCH: diretório dos </w:t>
      </w:r>
      <w:proofErr w:type="spellStart"/>
      <w:r>
        <w:t>archives</w:t>
      </w:r>
      <w:proofErr w:type="spellEnd"/>
      <w:r>
        <w:t xml:space="preserve"> do banco de dados. </w:t>
      </w:r>
    </w:p>
    <w:p w:rsidR="00301D07" w:rsidRPr="00B20B36" w:rsidRDefault="00301D07" w:rsidP="00B20B36"/>
    <w:p w:rsidR="00E04E72" w:rsidRPr="00E04E72" w:rsidRDefault="00E04E72" w:rsidP="00E04E72">
      <w:pPr>
        <w:pStyle w:val="Ttulo3"/>
        <w:rPr>
          <w:b/>
        </w:rPr>
      </w:pPr>
      <w:r w:rsidRPr="00E04E72">
        <w:rPr>
          <w:b/>
        </w:rPr>
        <w:t>Ajuste das rotinas</w:t>
      </w:r>
      <w:r>
        <w:rPr>
          <w:b/>
        </w:rPr>
        <w:t xml:space="preserve"> locais</w:t>
      </w:r>
    </w:p>
    <w:p w:rsidR="00E04E72" w:rsidRPr="00E04E72" w:rsidRDefault="00E04E72" w:rsidP="00E04E72"/>
    <w:p w:rsidR="00E04E72" w:rsidRPr="00E04E72" w:rsidRDefault="00E04E72" w:rsidP="00E04E72">
      <w:pPr>
        <w:rPr>
          <w:b/>
        </w:rPr>
      </w:pPr>
      <w:r w:rsidRPr="00E04E72">
        <w:lastRenderedPageBreak/>
        <w:drawing>
          <wp:inline distT="0" distB="0" distL="0" distR="0" wp14:anchorId="1B42BBED" wp14:editId="6A302453">
            <wp:extent cx="5760720" cy="39116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72" w:rsidRPr="00213BAF" w:rsidRDefault="00E04E72" w:rsidP="00E04E72">
      <w:pPr>
        <w:rPr>
          <w:b/>
          <w:sz w:val="18"/>
        </w:rPr>
      </w:pPr>
      <w:r>
        <w:rPr>
          <w:b/>
          <w:sz w:val="18"/>
        </w:rPr>
        <w:t>Figura 12</w:t>
      </w:r>
      <w:r w:rsidRPr="00FE7C54">
        <w:rPr>
          <w:b/>
          <w:sz w:val="18"/>
        </w:rPr>
        <w:t>.</w:t>
      </w:r>
    </w:p>
    <w:p w:rsidR="00E04E72" w:rsidRPr="004814D1" w:rsidRDefault="00E04E72" w:rsidP="00E04E72">
      <w:pPr>
        <w:rPr>
          <w:b/>
          <w:sz w:val="18"/>
        </w:rPr>
      </w:pPr>
    </w:p>
    <w:p w:rsidR="00E04E72" w:rsidRDefault="00E04E72" w:rsidP="00E04E7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EE6AF4" wp14:editId="7C89F492">
                <wp:simplePos x="0" y="0"/>
                <wp:positionH relativeFrom="margin">
                  <wp:align>left</wp:align>
                </wp:positionH>
                <wp:positionV relativeFrom="paragraph">
                  <wp:posOffset>962660</wp:posOffset>
                </wp:positionV>
                <wp:extent cx="6077585" cy="214630"/>
                <wp:effectExtent l="0" t="0" r="18415" b="13970"/>
                <wp:wrapSquare wrapText="bothSides"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146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1D579B" w:rsidRDefault="00BC722C" w:rsidP="00E04E72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r w:rsidRPr="00213BA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ERROS=`</w:t>
                            </w:r>
                            <w:proofErr w:type="spellStart"/>
                            <w:r w:rsidRPr="00213BA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egrep</w:t>
                            </w:r>
                            <w:proofErr w:type="spellEnd"/>
                            <w:r w:rsidRPr="00213BA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"ORA-|RMAN-" $ARQ_LOG | </w:t>
                            </w:r>
                            <w:proofErr w:type="spellStart"/>
                            <w:r w:rsidRPr="00213BA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egrep</w:t>
                            </w:r>
                            <w:proofErr w:type="spellEnd"/>
                            <w:r w:rsidRPr="00213BA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-v "RMAN-08138" | </w:t>
                            </w:r>
                            <w:proofErr w:type="spellStart"/>
                            <w:r w:rsidRPr="00213BA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wc</w:t>
                            </w:r>
                            <w:proofErr w:type="spellEnd"/>
                            <w:r w:rsidRPr="00213BA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-l`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6AF4" id="Caixa de Texto 49" o:spid="_x0000_s1033" type="#_x0000_t202" style="position:absolute;left:0;text-align:left;margin-left:0;margin-top:75.8pt;width:478.55pt;height:16.9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" fillcolor="#0d0d0d [3069]" strokeweight=".5pt">
                <v:textbox>
                  <w:txbxContent>
                    <w:p w:rsidR="00BC722C" w:rsidRPr="001D579B" w:rsidRDefault="00BC722C" w:rsidP="00E04E72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r w:rsidRPr="00213BA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ERROS=`</w:t>
                      </w:r>
                      <w:proofErr w:type="spellStart"/>
                      <w:r w:rsidRPr="00213BA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egrep</w:t>
                      </w:r>
                      <w:proofErr w:type="spellEnd"/>
                      <w:r w:rsidRPr="00213BA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 xml:space="preserve"> "ORA-|RMAN-" $ARQ_LOG | </w:t>
                      </w:r>
                      <w:proofErr w:type="spellStart"/>
                      <w:r w:rsidRPr="00213BA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egrep</w:t>
                      </w:r>
                      <w:proofErr w:type="spellEnd"/>
                      <w:r w:rsidRPr="00213BA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 xml:space="preserve"> -v "RMAN-08138" | </w:t>
                      </w:r>
                      <w:proofErr w:type="spellStart"/>
                      <w:r w:rsidRPr="00213BA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wc</w:t>
                      </w:r>
                      <w:proofErr w:type="spellEnd"/>
                      <w:r w:rsidRPr="00213BA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 xml:space="preserve"> -l`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786E63" wp14:editId="4E2FB4CA">
                <wp:simplePos x="0" y="0"/>
                <wp:positionH relativeFrom="margin">
                  <wp:align>left</wp:align>
                </wp:positionH>
                <wp:positionV relativeFrom="paragraph">
                  <wp:posOffset>635221</wp:posOffset>
                </wp:positionV>
                <wp:extent cx="6077585" cy="214630"/>
                <wp:effectExtent l="0" t="0" r="18415" b="1397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146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1D579B" w:rsidRDefault="00BC722C" w:rsidP="00E04E72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r w:rsidRPr="000B2B1C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DELETE NOPROMPT OBSOLETE DEVICE TYPE DISK;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6E63" id="Caixa de Texto 38" o:spid="_x0000_s1034" type="#_x0000_t202" style="position:absolute;left:0;text-align:left;margin-left:0;margin-top:50pt;width:478.55pt;height:16.9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" fillcolor="#0d0d0d [3069]" strokeweight=".5pt">
                <v:textbox>
                  <w:txbxContent>
                    <w:p w:rsidR="00BC722C" w:rsidRPr="001D579B" w:rsidRDefault="00BC722C" w:rsidP="00E04E72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r w:rsidRPr="000B2B1C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DELETE NOPROMPT OBSOLETE DEVICE TYPE DISK;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3787A5" wp14:editId="485B8BC0">
                <wp:simplePos x="0" y="0"/>
                <wp:positionH relativeFrom="margin">
                  <wp:align>left</wp:align>
                </wp:positionH>
                <wp:positionV relativeFrom="paragraph">
                  <wp:posOffset>314325</wp:posOffset>
                </wp:positionV>
                <wp:extent cx="6077585" cy="214630"/>
                <wp:effectExtent l="0" t="0" r="18415" b="1397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146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1D579B" w:rsidRDefault="00BC722C" w:rsidP="00E04E72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r w:rsidRPr="000B2B1C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lang w:val="en-US"/>
                              </w:rPr>
                              <w:t>DELETE ARCHIVELOG ALL BACKED UP 1 TIMES TO DEVICE TYPE SBT_TAPE;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787A5" id="Caixa de Texto 37" o:spid="_x0000_s1035" type="#_x0000_t202" style="position:absolute;left:0;text-align:left;margin-left:0;margin-top:24.75pt;width:478.55pt;height:16.9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" fillcolor="#0d0d0d [3069]" strokeweight=".5pt">
                <v:textbox>
                  <w:txbxContent>
                    <w:p w:rsidR="00BC722C" w:rsidRPr="001D579B" w:rsidRDefault="00BC722C" w:rsidP="00E04E72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r w:rsidRPr="000B2B1C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lang w:val="en-US"/>
                        </w:rPr>
                        <w:t>DELETE ARCHIVELOG ALL BACKED UP 1 TIMES TO DEVICE TYPE SBT_TAPE;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Adicionar os parâmetros conforme a figura 12:</w:t>
      </w:r>
    </w:p>
    <w:p w:rsidR="00E04E72" w:rsidRDefault="00E04E72" w:rsidP="00E04E72"/>
    <w:p w:rsidR="00E04E72" w:rsidRDefault="00E04E72" w:rsidP="00E04E72">
      <w:r w:rsidRPr="00213BAF">
        <w:rPr>
          <w:b/>
        </w:rPr>
        <w:t>IMPORTANTE</w:t>
      </w:r>
      <w:r>
        <w:t xml:space="preserve">: Remover da rotina a opção de “delete input” efetuado no momento do backup </w:t>
      </w:r>
      <w:proofErr w:type="spellStart"/>
      <w:r>
        <w:t>archive</w:t>
      </w:r>
      <w:proofErr w:type="spellEnd"/>
      <w:r>
        <w:t>.</w:t>
      </w:r>
    </w:p>
    <w:p w:rsidR="00E04E72" w:rsidRPr="00E04E72" w:rsidRDefault="00E04E72" w:rsidP="00E04E72"/>
    <w:p w:rsidR="00D6439E" w:rsidRPr="00F21E91" w:rsidRDefault="00D6439E" w:rsidP="00D6439E">
      <w:pPr>
        <w:pStyle w:val="Ttulo2"/>
      </w:pPr>
      <w:r>
        <w:t>PARÂMETROS DA ROTINA PARA AMBIENTES COM BACKUP EM FITA</w:t>
      </w:r>
    </w:p>
    <w:p w:rsidR="00D6439E" w:rsidRDefault="00D6439E" w:rsidP="00D6439E">
      <w:pPr>
        <w:ind w:left="576"/>
      </w:pPr>
      <w:r>
        <w:t xml:space="preserve">Abaixo segue a lista dos parâmetros necessários para a configuração das rotinas no ambiente. </w:t>
      </w:r>
    </w:p>
    <w:p w:rsidR="00D6439E" w:rsidRDefault="00D6439E" w:rsidP="00D6439E">
      <w:pPr>
        <w:ind w:left="576"/>
      </w:pPr>
    </w:p>
    <w:p w:rsidR="00D6439E" w:rsidRDefault="00D6439E" w:rsidP="00D6439E">
      <w:r>
        <w:rPr>
          <w:noProof/>
        </w:rPr>
        <w:lastRenderedPageBreak/>
        <w:drawing>
          <wp:inline distT="0" distB="0" distL="0" distR="0" wp14:anchorId="5F487625" wp14:editId="79E9648C">
            <wp:extent cx="5760720" cy="1440180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ontab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9E" w:rsidRPr="004814D1" w:rsidRDefault="00D6439E" w:rsidP="00D6439E">
      <w:pPr>
        <w:rPr>
          <w:b/>
          <w:sz w:val="18"/>
        </w:rPr>
      </w:pPr>
      <w:r>
        <w:rPr>
          <w:b/>
          <w:sz w:val="18"/>
        </w:rPr>
        <w:t>Figura 11</w:t>
      </w:r>
      <w:r w:rsidRPr="00FE7C54">
        <w:rPr>
          <w:b/>
          <w:sz w:val="18"/>
        </w:rPr>
        <w:t>.</w:t>
      </w:r>
    </w:p>
    <w:p w:rsidR="00D6439E" w:rsidRDefault="00D6439E" w:rsidP="00D6439E">
      <w:pPr>
        <w:ind w:left="576"/>
      </w:pPr>
    </w:p>
    <w:p w:rsidR="00D6439E" w:rsidRDefault="00D6439E" w:rsidP="00D6439E">
      <w:pPr>
        <w:ind w:left="576"/>
      </w:pPr>
      <w:r>
        <w:t xml:space="preserve">Onde: </w:t>
      </w:r>
    </w:p>
    <w:p w:rsidR="00D6439E" w:rsidRDefault="00D6439E" w:rsidP="00D6439E">
      <w:pPr>
        <w:ind w:left="576"/>
      </w:pPr>
    </w:p>
    <w:p w:rsidR="00D6439E" w:rsidRDefault="00D6439E" w:rsidP="00D6439E">
      <w:pPr>
        <w:pStyle w:val="PargrafodaLista"/>
        <w:numPr>
          <w:ilvl w:val="0"/>
          <w:numId w:val="15"/>
        </w:numPr>
      </w:pPr>
      <w:r>
        <w:t xml:space="preserve">ORACLE_BASE: diretório </w:t>
      </w:r>
      <w:proofErr w:type="spellStart"/>
      <w:r>
        <w:t>oracle</w:t>
      </w:r>
      <w:proofErr w:type="spellEnd"/>
      <w:r>
        <w:t xml:space="preserve"> base do ambiente do cliente;</w:t>
      </w:r>
    </w:p>
    <w:p w:rsidR="00D6439E" w:rsidRDefault="00D6439E" w:rsidP="00D6439E">
      <w:pPr>
        <w:ind w:left="576"/>
      </w:pPr>
    </w:p>
    <w:p w:rsidR="00D6439E" w:rsidRDefault="00D6439E" w:rsidP="00D6439E">
      <w:pPr>
        <w:pStyle w:val="PargrafodaLista"/>
        <w:numPr>
          <w:ilvl w:val="0"/>
          <w:numId w:val="15"/>
        </w:numPr>
      </w:pPr>
      <w:r>
        <w:t xml:space="preserve">ORACLE_HOME: diretório dos arquivos binários do </w:t>
      </w:r>
      <w:proofErr w:type="spellStart"/>
      <w:r>
        <w:t>oracle</w:t>
      </w:r>
      <w:proofErr w:type="spellEnd"/>
      <w:r>
        <w:t>;</w:t>
      </w:r>
    </w:p>
    <w:p w:rsidR="00D6439E" w:rsidRDefault="00D6439E" w:rsidP="00D6439E">
      <w:pPr>
        <w:pStyle w:val="PargrafodaLista"/>
      </w:pPr>
    </w:p>
    <w:p w:rsidR="00D6439E" w:rsidRDefault="00D6439E" w:rsidP="00D6439E">
      <w:pPr>
        <w:pStyle w:val="PargrafodaLista"/>
        <w:numPr>
          <w:ilvl w:val="0"/>
          <w:numId w:val="15"/>
        </w:numPr>
      </w:pPr>
      <w:r>
        <w:t>DIR_BASE: diretório base dos arquivos de backup;</w:t>
      </w:r>
    </w:p>
    <w:p w:rsidR="00D6439E" w:rsidRDefault="00D6439E" w:rsidP="00D6439E">
      <w:pPr>
        <w:pStyle w:val="PargrafodaLista"/>
      </w:pPr>
    </w:p>
    <w:p w:rsidR="00D6439E" w:rsidRDefault="00D6439E" w:rsidP="00D6439E">
      <w:pPr>
        <w:pStyle w:val="PargrafodaLista"/>
        <w:numPr>
          <w:ilvl w:val="0"/>
          <w:numId w:val="15"/>
        </w:numPr>
      </w:pPr>
      <w:r>
        <w:t xml:space="preserve">OR_ARCH: diretório dos </w:t>
      </w:r>
      <w:proofErr w:type="spellStart"/>
      <w:r>
        <w:t>archives</w:t>
      </w:r>
      <w:proofErr w:type="spellEnd"/>
      <w:r>
        <w:t xml:space="preserve"> do banco de dados. </w:t>
      </w:r>
    </w:p>
    <w:p w:rsidR="00E04E72" w:rsidRDefault="00E04E72" w:rsidP="00847D61"/>
    <w:p w:rsidR="00E04E72" w:rsidRDefault="00E04E72" w:rsidP="00847D61"/>
    <w:p w:rsidR="00E04E72" w:rsidRDefault="00E04E72" w:rsidP="00847D61">
      <w:r w:rsidRPr="00213BAF">
        <w:rPr>
          <w:b/>
        </w:rPr>
        <w:t>IMPORTANTE</w:t>
      </w:r>
      <w:r>
        <w:t xml:space="preserve">: </w:t>
      </w:r>
    </w:p>
    <w:p w:rsidR="00D6439E" w:rsidRDefault="00E04E72" w:rsidP="00E04E72">
      <w:pPr>
        <w:pStyle w:val="PargrafodaLista"/>
        <w:numPr>
          <w:ilvl w:val="0"/>
          <w:numId w:val="26"/>
        </w:numPr>
      </w:pPr>
      <w:r>
        <w:t xml:space="preserve">Para esse tipo de backup é necessário a criação de um novo diretório para os </w:t>
      </w:r>
      <w:proofErr w:type="spellStart"/>
      <w:r>
        <w:t>archives</w:t>
      </w:r>
      <w:proofErr w:type="spellEnd"/>
      <w:r>
        <w:t xml:space="preserve"> destinado ao </w:t>
      </w:r>
      <w:proofErr w:type="spellStart"/>
      <w:r>
        <w:t>CloudBackup</w:t>
      </w:r>
      <w:proofErr w:type="spellEnd"/>
      <w:r>
        <w:t xml:space="preserve">. </w:t>
      </w:r>
    </w:p>
    <w:p w:rsidR="00D6439E" w:rsidRDefault="00E04E72" w:rsidP="00847D61">
      <w:pPr>
        <w:pStyle w:val="PargrafodaLista"/>
        <w:numPr>
          <w:ilvl w:val="0"/>
          <w:numId w:val="26"/>
        </w:numPr>
      </w:pPr>
      <w:r>
        <w:t xml:space="preserve">Verificar na ferramenta de backup se o backup </w:t>
      </w:r>
      <w:proofErr w:type="spellStart"/>
      <w:r>
        <w:t>Rman</w:t>
      </w:r>
      <w:proofErr w:type="spellEnd"/>
      <w:r>
        <w:t xml:space="preserve"> é tipo “FULL”, se não for terá que ser alterado. </w:t>
      </w:r>
    </w:p>
    <w:p w:rsidR="003340A7" w:rsidRDefault="003340A7" w:rsidP="003340A7">
      <w:pPr>
        <w:pStyle w:val="PargrafodaLista"/>
      </w:pPr>
    </w:p>
    <w:p w:rsidR="00213BAF" w:rsidRPr="00847D61" w:rsidRDefault="00213BAF" w:rsidP="00847D61"/>
    <w:p w:rsidR="00B174A5" w:rsidRDefault="00FF13E4" w:rsidP="00E71BDC">
      <w:pPr>
        <w:pStyle w:val="Ttulo2"/>
      </w:pPr>
      <w:bookmarkStart w:id="13" w:name="_Toc490830097"/>
      <w:r>
        <w:t>AGENDAMENTO DAS ROTINAS</w:t>
      </w:r>
      <w:bookmarkEnd w:id="13"/>
    </w:p>
    <w:p w:rsidR="00B174A5" w:rsidRDefault="00B174A5" w:rsidP="00B174A5">
      <w:pPr>
        <w:ind w:left="576"/>
      </w:pPr>
    </w:p>
    <w:p w:rsidR="00B174A5" w:rsidRDefault="00B174A5" w:rsidP="00B174A5">
      <w:pPr>
        <w:ind w:left="576"/>
      </w:pPr>
      <w:r>
        <w:t xml:space="preserve">O produto Backup Cloud Teiko terá o seguinte agendamento: </w:t>
      </w:r>
    </w:p>
    <w:p w:rsidR="00B174A5" w:rsidRDefault="00B174A5" w:rsidP="00B174A5">
      <w:pPr>
        <w:ind w:left="576"/>
      </w:pPr>
    </w:p>
    <w:p w:rsidR="00B174A5" w:rsidRDefault="00B174A5" w:rsidP="00B174A5">
      <w:pPr>
        <w:pStyle w:val="PargrafodaLista"/>
        <w:numPr>
          <w:ilvl w:val="0"/>
          <w:numId w:val="14"/>
        </w:numPr>
      </w:pPr>
      <w:r>
        <w:t xml:space="preserve">Backup incremental </w:t>
      </w:r>
      <w:proofErr w:type="spellStart"/>
      <w:r>
        <w:t>level</w:t>
      </w:r>
      <w:proofErr w:type="spellEnd"/>
      <w:r>
        <w:t xml:space="preserve"> 0 nos finais de semana;</w:t>
      </w:r>
    </w:p>
    <w:p w:rsidR="00B174A5" w:rsidRDefault="00B174A5" w:rsidP="00B174A5">
      <w:pPr>
        <w:pStyle w:val="PargrafodaLista"/>
        <w:ind w:left="1350"/>
      </w:pPr>
    </w:p>
    <w:p w:rsidR="00B174A5" w:rsidRDefault="00B174A5" w:rsidP="00B174A5">
      <w:pPr>
        <w:pStyle w:val="PargrafodaLista"/>
        <w:numPr>
          <w:ilvl w:val="0"/>
          <w:numId w:val="14"/>
        </w:numPr>
      </w:pPr>
      <w:r>
        <w:t xml:space="preserve">Backup incremental </w:t>
      </w:r>
      <w:proofErr w:type="spellStart"/>
      <w:r>
        <w:t>level</w:t>
      </w:r>
      <w:proofErr w:type="spellEnd"/>
      <w:r>
        <w:t xml:space="preserve"> 1</w:t>
      </w:r>
      <w:r w:rsidR="00173164">
        <w:t xml:space="preserve"> diferencial</w:t>
      </w:r>
      <w:r>
        <w:t xml:space="preserve"> nos dias de semana;</w:t>
      </w:r>
    </w:p>
    <w:p w:rsidR="00B174A5" w:rsidRDefault="00B174A5" w:rsidP="00B174A5">
      <w:pPr>
        <w:pStyle w:val="PargrafodaLista"/>
        <w:ind w:left="1350"/>
      </w:pPr>
    </w:p>
    <w:p w:rsidR="00B174A5" w:rsidRDefault="00B174A5" w:rsidP="00AB21AA">
      <w:pPr>
        <w:pStyle w:val="PargrafodaLista"/>
        <w:numPr>
          <w:ilvl w:val="0"/>
          <w:numId w:val="14"/>
        </w:numPr>
      </w:pPr>
      <w:r>
        <w:t xml:space="preserve">Backup </w:t>
      </w:r>
      <w:proofErr w:type="spellStart"/>
      <w:r>
        <w:t>archive</w:t>
      </w:r>
      <w:proofErr w:type="spellEnd"/>
      <w:r>
        <w:t xml:space="preserve"> </w:t>
      </w:r>
      <w:r w:rsidR="00AB21AA">
        <w:t xml:space="preserve">preferencialmente de hora em hora intercalando com o backup </w:t>
      </w:r>
      <w:proofErr w:type="spellStart"/>
      <w:r w:rsidR="00AB21AA">
        <w:t>archive</w:t>
      </w:r>
      <w:proofErr w:type="spellEnd"/>
      <w:r w:rsidR="00AB21AA">
        <w:t xml:space="preserve"> local</w:t>
      </w:r>
      <w:r>
        <w:t>.</w:t>
      </w:r>
      <w:r w:rsidR="00AB21AA">
        <w:t xml:space="preserve"> Ex.: Se o backup </w:t>
      </w:r>
      <w:proofErr w:type="spellStart"/>
      <w:r w:rsidR="00AB21AA">
        <w:t>archive</w:t>
      </w:r>
      <w:proofErr w:type="spellEnd"/>
      <w:r w:rsidR="00AB21AA">
        <w:t xml:space="preserve"> local executa de hora em hora sempre no minuto 0, o Cloud backup podemos executar sempre no minuto 30.</w:t>
      </w:r>
      <w:r>
        <w:t xml:space="preserve"> </w:t>
      </w:r>
    </w:p>
    <w:p w:rsidR="00EB7789" w:rsidRDefault="00EB7789" w:rsidP="00EB7789"/>
    <w:p w:rsidR="008E0677" w:rsidRPr="00B174A5" w:rsidRDefault="008E0677" w:rsidP="008E0677"/>
    <w:p w:rsidR="00AB21AA" w:rsidRDefault="00AB21AA" w:rsidP="00E71BDC">
      <w:pPr>
        <w:pStyle w:val="Ttulo2"/>
      </w:pPr>
      <w:bookmarkStart w:id="14" w:name="_Toc490830098"/>
      <w:r>
        <w:t>CRIAÇÃO DOS JOBS SCHEDULER</w:t>
      </w:r>
      <w:bookmarkEnd w:id="14"/>
    </w:p>
    <w:p w:rsidR="00F4309D" w:rsidRDefault="00F4309D" w:rsidP="00F4309D"/>
    <w:p w:rsidR="00F4309D" w:rsidRDefault="00213BAF" w:rsidP="00213BAF">
      <w:r>
        <w:tab/>
      </w:r>
      <w:r w:rsidR="00F4309D">
        <w:t xml:space="preserve">Para </w:t>
      </w:r>
      <w:r w:rsidR="00D91AC0">
        <w:t>o agendamento</w:t>
      </w:r>
      <w:r w:rsidR="00F4309D">
        <w:t xml:space="preserve"> dos backups, será criado </w:t>
      </w:r>
      <w:r w:rsidR="00F4309D" w:rsidRPr="00D91AC0">
        <w:rPr>
          <w:i/>
        </w:rPr>
        <w:t>Jobs</w:t>
      </w:r>
      <w:r>
        <w:rPr>
          <w:i/>
        </w:rPr>
        <w:t xml:space="preserve"> </w:t>
      </w:r>
      <w:proofErr w:type="spellStart"/>
      <w:r>
        <w:rPr>
          <w:i/>
        </w:rPr>
        <w:t>Scheduler</w:t>
      </w:r>
      <w:proofErr w:type="spellEnd"/>
      <w:r w:rsidR="00F4309D">
        <w:t xml:space="preserve"> no banco onde executará os scripts que estão em disco. </w:t>
      </w:r>
    </w:p>
    <w:p w:rsidR="008D1B73" w:rsidRDefault="008D1B73" w:rsidP="00F4309D">
      <w:pPr>
        <w:ind w:left="576"/>
      </w:pPr>
    </w:p>
    <w:p w:rsidR="008D1B73" w:rsidRDefault="008D1B73" w:rsidP="00213BAF">
      <w:r>
        <w:t xml:space="preserve">Abaixo estão os scripts dos três tipos de </w:t>
      </w:r>
      <w:r w:rsidRPr="00D91AC0">
        <w:rPr>
          <w:i/>
        </w:rPr>
        <w:t>Jobs</w:t>
      </w:r>
      <w:r>
        <w:t xml:space="preserve"> que irão ser criados no banco:</w:t>
      </w:r>
    </w:p>
    <w:p w:rsidR="008D1B73" w:rsidRPr="00F4309D" w:rsidRDefault="008D1B73" w:rsidP="008D1B73"/>
    <w:p w:rsidR="008D1B73" w:rsidRDefault="008D1B73" w:rsidP="008D1B7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8A7E84" wp14:editId="69248217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819775" cy="2419350"/>
                <wp:effectExtent l="0" t="0" r="28575" b="190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419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BEGIN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dbms_scheduler.create_job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(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job_name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'BKP_ARCHIVE_CLOUD',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job_type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executable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',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number_of_arguments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 =&gt; 2,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job_action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'/bin/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sh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',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start_date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to_date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('2017-02-10 03:30:00','yyyy-mm-dd hh24:mi:ss'),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repeat_interval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freq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=HOURLY;INTERVAL=1;BYMINUTE=40');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DBMS_SCHEDULER.SET_JOB_ARGUMENT_VALUE('BKP_ARCHIVE_CLOUD',1,'/u01/app/oracle/Teiko/CloudBackup/script/TkRmanArchCloud.sh');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DBMS_SCHEDULER.SET_JOB_ARGUMENT_VALUE('BKP_ARCHIVE_CLOUD',2,'tasy1');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DBMS_SCHEDULER.ENABLE('BKP_ARCHIVE_CLOUD');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END; </w:t>
                            </w:r>
                          </w:p>
                          <w:p w:rsidR="00BC722C" w:rsidRPr="008D1B73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7E84" id="Caixa de Texto 23" o:spid="_x0000_s1036" type="#_x0000_t202" style="position:absolute;left:0;text-align:left;margin-left:407.05pt;margin-top:24.65pt;width:458.25pt;height:190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" fillcolor="#0d0d0d [3069]" strokeweight=".5pt">
                <v:textbox>
                  <w:txbxContent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BEGIN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dbms_scheduler.create_job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(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job_name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'BKP_ARCHIVE_CLOUD',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job_type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executable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',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number_of_arguments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 =&gt; 2,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job_action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'/bin/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sh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',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start_date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to_date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('2017-02-10 03:30:00','yyyy-mm-dd hh24:mi:ss'),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repeat_interval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freq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=HOURLY;INTERVAL=1;BYMINUTE=40');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DBMS_SCHEDULER.SET_JOB_ARGUMENT_VALUE('BKP_ARCHIVE_CLOUD',1,'/u01/app/oracle/Teiko/CloudBackup/script/TkRmanArchCloud.sh');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DBMS_SCHEDULER.SET_JOB_ARGUMENT_VALUE('BKP_ARCHIVE_CLOUD',2,'tasy1');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DBMS_SCHEDULER.ENABLE('BKP_ARCHIVE_CLOUD');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END; </w:t>
                      </w:r>
                    </w:p>
                    <w:p w:rsidR="00BC722C" w:rsidRPr="008D1B73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D9F">
        <w:t xml:space="preserve">Backup </w:t>
      </w:r>
      <w:proofErr w:type="spellStart"/>
      <w:r w:rsidR="00544D9F">
        <w:t>archive</w:t>
      </w:r>
      <w:proofErr w:type="spellEnd"/>
      <w:r w:rsidR="00544D9F">
        <w:t>:</w:t>
      </w:r>
    </w:p>
    <w:p w:rsidR="008D1B73" w:rsidRDefault="008D1B73" w:rsidP="00AB21AA"/>
    <w:p w:rsidR="00544D9F" w:rsidRDefault="00544D9F" w:rsidP="00AB21AA"/>
    <w:p w:rsidR="008C4EEA" w:rsidRDefault="00544D9F" w:rsidP="00AB21AA">
      <w:r>
        <w:t xml:space="preserve">Backup incremental </w:t>
      </w:r>
      <w:proofErr w:type="spellStart"/>
      <w:r>
        <w:t>Level</w:t>
      </w:r>
      <w:proofErr w:type="spellEnd"/>
      <w:r>
        <w:t xml:space="preserve"> 1.</w:t>
      </w:r>
      <w:r w:rsidR="00AB21AA">
        <w:tab/>
      </w:r>
    </w:p>
    <w:p w:rsidR="00544D9F" w:rsidRDefault="00544D9F" w:rsidP="00AB21A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18FFA0" wp14:editId="62135612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743575" cy="2590800"/>
                <wp:effectExtent l="0" t="0" r="28575" b="19050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25908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BEGIN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dbms_scheduler.create_job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(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job_name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'BKP_INC_LVL1_CLOUD',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job_type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executable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',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number_of_arguments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 =&gt; 4,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job_action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'/bin/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sh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',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start_date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to_date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('2017-02-13 21:00:00','yyyy-mm-dd hh24:mi:ss'),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repeat_interval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freq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=DAILY;BYDAY=MON,TUE,WED,THU;BYHOUR=21;');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DBMS_SCHEDULER.SET_JOB_ARGUMENT_VALUE('BKP_INC_LVL1_CLOUD',1,'/u01/app/oracle/Teiko/CloudBackup/script/TkRmanFullCloud.sh');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DBMS_SCHEDULER.SET_JOB_ARGUMENT_VALUE('BKP_INC_LVL1_CLOUD',2,'tasy1');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DBMS_SCHEDULER.SET_JOB_ARGUMENT_VALUE('BKP_INC_LVL1_CLOUD',3,'1');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DBMS_SCHEDULER.SET_JOB_ARGUMENT_VALUE('BKP_INC_LVL1_CLOUD',4,'14');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DBMS_SCHEDULER.ENABLE('BKP_INC_LVL1_CLOUD');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END; </w:t>
                            </w:r>
                          </w:p>
                          <w:p w:rsidR="00BC722C" w:rsidRPr="008D1B73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8FFA0" id="Caixa de Texto 26" o:spid="_x0000_s1037" type="#_x0000_t202" style="position:absolute;left:0;text-align:left;margin-left:401.05pt;margin-top:16.7pt;width:452.25pt;height:204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" fillcolor="#0d0d0d [3069]" strokeweight=".5pt">
                <v:textbox>
                  <w:txbxContent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BEGIN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dbms_scheduler.create_job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(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job_name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'BKP_INC_LVL1_CLOUD',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job_type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executable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',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number_of_arguments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 =&gt; 4,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job_action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'/bin/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sh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',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start_date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to_date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('2017-02-13 21:00:00','yyyy-mm-dd hh24:mi:ss'),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repeat_interval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freq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=DAILY;BYDAY=MON,TUE,WED,THU;BYHOUR=21;');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DBMS_SCHEDULER.SET_JOB_ARGUMENT_VALUE('BKP_INC_LVL1_CLOUD',1,'/u01/app/oracle/Teiko/CloudBackup/script/TkRmanFullCloud.sh');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DBMS_SCHEDULER.SET_JOB_ARGUMENT_VALUE('BKP_INC_LVL1_CLOUD',2,'tasy1');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DBMS_SCHEDULER.SET_JOB_ARGUMENT_VALUE('BKP_INC_LVL1_CLOUD',3,'1');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DBMS_SCHEDULER.SET_JOB_ARGUMENT_VALUE('BKP_INC_LVL1_CLOUD',4,'14');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DBMS_SCHEDULER.ENABLE('BKP_INC_LVL1_CLOUD');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END; </w:t>
                      </w:r>
                    </w:p>
                    <w:p w:rsidR="00BC722C" w:rsidRPr="008D1B73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44D9F" w:rsidRDefault="00544D9F" w:rsidP="00AB21AA"/>
    <w:p w:rsidR="00544D9F" w:rsidRDefault="00544D9F" w:rsidP="00AB21AA"/>
    <w:p w:rsidR="00CA7789" w:rsidRDefault="00544D9F" w:rsidP="00AB21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18FFA0" wp14:editId="62135612">
                <wp:simplePos x="0" y="0"/>
                <wp:positionH relativeFrom="margin">
                  <wp:align>right</wp:align>
                </wp:positionH>
                <wp:positionV relativeFrom="paragraph">
                  <wp:posOffset>299085</wp:posOffset>
                </wp:positionV>
                <wp:extent cx="5743575" cy="2657475"/>
                <wp:effectExtent l="0" t="0" r="28575" b="28575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26574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BEGIN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dbms_scheduler.create_job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(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job_name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'BKP_INC_LVL0_CLOUD',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job_type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executable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',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number_of_arguments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 =&gt; 4,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job_action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'/bin/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sh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',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start_date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to_date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('2017-02-10 04:00:00','yyyy-mm-dd hh24:mi:ss'),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repeat_interval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=&gt; '</w:t>
                            </w:r>
                            <w:proofErr w:type="spellStart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freq</w:t>
                            </w:r>
                            <w:proofErr w:type="spellEnd"/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=DAILY;BYDAY=SAT;BYHOUR=00;BYMINUTE=31');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DBMS_SCHEDULER.SET_JOB_ARGUMENT_VALUE('BKP_INC_LVL0_CLOUD',1,'/u01/app/oracle/Teiko/CloudBackup/script/TkRmanFullCloud.sh');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DBMS_SCHEDULER.SET_JOB_ARGUMENT_VALUE('BKP_INC_LVL0_CLOUD',2,'tasy1');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DBMS_SCHEDULER.SET_JOB_ARGUMENT_VALUE('BKP_INC_LVL0_CLOUD',3,'0');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DBMS_SCHEDULER.SET_JOB_ARGUMENT_VALUE('BKP_INC_LVL0_CLOUD',4,'14');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DBMS_SCHEDULER.ENABLE('BKP_INC_LVL0_CLOUD');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END; </w:t>
                            </w:r>
                          </w:p>
                          <w:p w:rsidR="00BC722C" w:rsidRPr="00544D9F" w:rsidRDefault="00BC722C" w:rsidP="00544D9F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544D9F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8FFA0" id="Caixa de Texto 27" o:spid="_x0000_s1038" type="#_x0000_t202" style="position:absolute;left:0;text-align:left;margin-left:401.05pt;margin-top:23.55pt;width:452.25pt;height:209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" fillcolor="#0d0d0d [3069]" strokeweight=".5pt">
                <v:textbox>
                  <w:txbxContent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BEGIN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dbms_scheduler.create_job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(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job_name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'BKP_INC_LVL0_CLOUD',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job_type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executable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',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number_of_arguments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 =&gt; 4,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job_action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'/bin/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sh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',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start_date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to_date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('2017-02-10 04:00:00','yyyy-mm-dd hh24:mi:ss'),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repeat_interval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=&gt; '</w:t>
                      </w:r>
                      <w:proofErr w:type="spellStart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freq</w:t>
                      </w:r>
                      <w:proofErr w:type="spellEnd"/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=DAILY;BYDAY=SAT;BYHOUR=00;BYMINUTE=31');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DBMS_SCHEDULER.SET_JOB_ARGUMENT_VALUE('BKP_INC_LVL0_CLOUD',1,'/u01/app/oracle/Teiko/CloudBackup/script/TkRmanFullCloud.sh');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DBMS_SCHEDULER.SET_JOB_ARGUMENT_VALUE('BKP_INC_LVL0_CLOUD',2,'tasy1');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DBMS_SCHEDULER.SET_JOB_ARGUMENT_VALUE('BKP_INC_LVL0_CLOUD',3,'0');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DBMS_SCHEDULER.SET_JOB_ARGUMENT_VALUE('BKP_INC_LVL0_CLOUD',4,'14');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DBMS_SCHEDULER.ENABLE('BKP_INC_LVL0_CLOUD');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END; </w:t>
                      </w:r>
                    </w:p>
                    <w:p w:rsidR="00BC722C" w:rsidRPr="00544D9F" w:rsidRDefault="00BC722C" w:rsidP="00544D9F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544D9F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Backup incremental </w:t>
      </w:r>
      <w:proofErr w:type="spellStart"/>
      <w:r>
        <w:t>level</w:t>
      </w:r>
      <w:proofErr w:type="spellEnd"/>
      <w:r>
        <w:t xml:space="preserve"> 0.</w:t>
      </w:r>
    </w:p>
    <w:p w:rsidR="008C4EEA" w:rsidRDefault="008C4EEA" w:rsidP="00AB21AA"/>
    <w:p w:rsidR="00CA7789" w:rsidRDefault="00CA7789" w:rsidP="00AB21AA">
      <w:r>
        <w:t xml:space="preserve">Obs.: Os </w:t>
      </w:r>
      <w:r w:rsidR="008C4EEA">
        <w:t>“</w:t>
      </w:r>
      <w:r w:rsidR="008C4EEA" w:rsidRPr="00D91AC0">
        <w:rPr>
          <w:i/>
        </w:rPr>
        <w:t>DBMS_SCHEDULER.SET_JOB_ARGUMENT_VALUE</w:t>
      </w:r>
      <w:r w:rsidR="008C4EEA">
        <w:t>”</w:t>
      </w:r>
      <w:r>
        <w:t xml:space="preserve"> são os parâmetros passados para as rotinas, onde:</w:t>
      </w:r>
    </w:p>
    <w:p w:rsidR="00CA7789" w:rsidRDefault="00CA7789" w:rsidP="00AB21AA"/>
    <w:p w:rsidR="00CA7789" w:rsidRDefault="00CA7789" w:rsidP="00CA7789">
      <w:pPr>
        <w:pStyle w:val="PargrafodaLista"/>
        <w:numPr>
          <w:ilvl w:val="0"/>
          <w:numId w:val="16"/>
        </w:numPr>
      </w:pPr>
      <w:r>
        <w:t>Argumento 1 será o diretório dos scripts;</w:t>
      </w:r>
    </w:p>
    <w:p w:rsidR="00CA7789" w:rsidRDefault="00CA7789" w:rsidP="00CA7789">
      <w:pPr>
        <w:pStyle w:val="PargrafodaLista"/>
        <w:numPr>
          <w:ilvl w:val="0"/>
          <w:numId w:val="16"/>
        </w:numPr>
      </w:pPr>
      <w:r>
        <w:t>Argumento 2 será a instancia do servidor;</w:t>
      </w:r>
    </w:p>
    <w:p w:rsidR="00CA7789" w:rsidRDefault="00CA7789" w:rsidP="00CA7789">
      <w:pPr>
        <w:pStyle w:val="PargrafodaLista"/>
        <w:numPr>
          <w:ilvl w:val="0"/>
          <w:numId w:val="16"/>
        </w:numPr>
      </w:pPr>
      <w:r>
        <w:t>Argumento 3 será o tipo de backup 0 ou 1;</w:t>
      </w:r>
    </w:p>
    <w:p w:rsidR="00CA7789" w:rsidRDefault="00CA7789" w:rsidP="00CA7789">
      <w:pPr>
        <w:pStyle w:val="PargrafodaLista"/>
        <w:numPr>
          <w:ilvl w:val="0"/>
          <w:numId w:val="16"/>
        </w:numPr>
      </w:pPr>
      <w:r>
        <w:t xml:space="preserve">Argumento 4 será a retenção do backup. </w:t>
      </w:r>
    </w:p>
    <w:p w:rsidR="00CA7789" w:rsidRDefault="00CA7789" w:rsidP="00CA7789">
      <w:pPr>
        <w:pStyle w:val="PargrafodaLista"/>
        <w:ind w:left="780"/>
      </w:pPr>
    </w:p>
    <w:p w:rsidR="00CA7789" w:rsidRDefault="00CA7789" w:rsidP="00CA7789">
      <w:r>
        <w:t xml:space="preserve">Antes de executar os scripts no banco realize a alteração conforme o seu ambiente. </w:t>
      </w:r>
    </w:p>
    <w:p w:rsidR="00CA7789" w:rsidRDefault="00CA7789" w:rsidP="00CA7789"/>
    <w:p w:rsidR="003340A7" w:rsidRDefault="003340A7" w:rsidP="00AB21AA">
      <w:pPr>
        <w:rPr>
          <w:b/>
        </w:rPr>
      </w:pPr>
      <w:r>
        <w:rPr>
          <w:b/>
        </w:rPr>
        <w:t>IMPORTANTE</w:t>
      </w:r>
      <w:r w:rsidR="00CA7789" w:rsidRPr="00CA7789">
        <w:rPr>
          <w:b/>
        </w:rPr>
        <w:t xml:space="preserve">: </w:t>
      </w:r>
    </w:p>
    <w:p w:rsidR="00544D9F" w:rsidRDefault="00CA7789" w:rsidP="003340A7">
      <w:pPr>
        <w:pStyle w:val="PargrafodaLista"/>
        <w:numPr>
          <w:ilvl w:val="0"/>
          <w:numId w:val="27"/>
        </w:numPr>
      </w:pPr>
      <w:r w:rsidRPr="003340A7">
        <w:t>Não alterar os nomes dos Jobs.</w:t>
      </w:r>
    </w:p>
    <w:p w:rsidR="003340A7" w:rsidRDefault="003340A7" w:rsidP="003340A7"/>
    <w:p w:rsidR="003340A7" w:rsidRPr="00285738" w:rsidRDefault="003340A7" w:rsidP="003340A7">
      <w:pPr>
        <w:pStyle w:val="Ttulo3"/>
        <w:rPr>
          <w:b/>
        </w:rPr>
      </w:pPr>
      <w:r w:rsidRPr="00285738">
        <w:rPr>
          <w:b/>
        </w:rPr>
        <w:t>Ambientes RAC</w:t>
      </w:r>
    </w:p>
    <w:p w:rsidR="008C4EEA" w:rsidRDefault="0091538A" w:rsidP="00AB21A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DC556D" wp14:editId="37C63467">
                <wp:simplePos x="0" y="0"/>
                <wp:positionH relativeFrom="margin">
                  <wp:align>left</wp:align>
                </wp:positionH>
                <wp:positionV relativeFrom="paragraph">
                  <wp:posOffset>472440</wp:posOffset>
                </wp:positionV>
                <wp:extent cx="6077585" cy="885825"/>
                <wp:effectExtent l="0" t="0" r="18415" b="28575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858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3340A7" w:rsidRDefault="00BC722C" w:rsidP="003340A7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EXEC DBMS_SCHEDULER.SET_</w:t>
                            </w:r>
                            <w:proofErr w:type="gram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ATTRIBUTE(</w:t>
                            </w:r>
                            <w:proofErr w:type="gramEnd"/>
                          </w:p>
                          <w:p w:rsidR="00BC722C" w:rsidRPr="003340A7" w:rsidRDefault="00BC722C" w:rsidP="003340A7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name</w:t>
                            </w:r>
                            <w:proofErr w:type="spellEnd"/>
                            <w:proofErr w:type="gram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=&gt; 'NOME DO JOB',</w:t>
                            </w:r>
                          </w:p>
                          <w:p w:rsidR="00BC722C" w:rsidRPr="003340A7" w:rsidRDefault="00BC722C" w:rsidP="003340A7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attribute</w:t>
                            </w:r>
                            <w:proofErr w:type="spellEnd"/>
                            <w:proofErr w:type="gram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=&gt;'INSTANCE_ID', </w:t>
                            </w:r>
                          </w:p>
                          <w:p w:rsidR="00BC722C" w:rsidRPr="003340A7" w:rsidRDefault="00BC722C" w:rsidP="003340A7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value</w:t>
                            </w:r>
                            <w:proofErr w:type="spellEnd"/>
                            <w:proofErr w:type="gram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=&gt;'1'</w:t>
                            </w:r>
                          </w:p>
                          <w:p w:rsidR="00BC722C" w:rsidRPr="001D579B" w:rsidRDefault="00BC722C" w:rsidP="003340A7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C556D" id="Caixa de Texto 54" o:spid="_x0000_s1039" type="#_x0000_t202" style="position:absolute;left:0;text-align:left;margin-left:0;margin-top:37.2pt;width:478.55pt;height:69.7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" fillcolor="#0d0d0d [3069]" strokeweight=".5pt">
                <v:textbox>
                  <w:txbxContent>
                    <w:p w:rsidR="00BC722C" w:rsidRPr="003340A7" w:rsidRDefault="00BC722C" w:rsidP="003340A7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EXEC DBMS_SCHEDULER.SET_</w:t>
                      </w:r>
                      <w:proofErr w:type="gram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ATTRIBUTE(</w:t>
                      </w:r>
                      <w:proofErr w:type="gramEnd"/>
                    </w:p>
                    <w:p w:rsidR="00BC722C" w:rsidRPr="003340A7" w:rsidRDefault="00BC722C" w:rsidP="003340A7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name</w:t>
                      </w:r>
                      <w:proofErr w:type="spellEnd"/>
                      <w:proofErr w:type="gram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=&gt; 'NOME DO JOB',</w:t>
                      </w:r>
                    </w:p>
                    <w:p w:rsidR="00BC722C" w:rsidRPr="003340A7" w:rsidRDefault="00BC722C" w:rsidP="003340A7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attribute</w:t>
                      </w:r>
                      <w:proofErr w:type="spellEnd"/>
                      <w:proofErr w:type="gram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=&gt;'INSTANCE_ID', </w:t>
                      </w:r>
                    </w:p>
                    <w:p w:rsidR="00BC722C" w:rsidRPr="003340A7" w:rsidRDefault="00BC722C" w:rsidP="003340A7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value</w:t>
                      </w:r>
                      <w:proofErr w:type="spellEnd"/>
                      <w:proofErr w:type="gram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=&gt;'1'</w:t>
                      </w:r>
                    </w:p>
                    <w:p w:rsidR="00BC722C" w:rsidRPr="001D579B" w:rsidRDefault="00BC722C" w:rsidP="003340A7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Para ambientes RAC precisamos definir em qual instância o JOB vai executar por padrão. Executar o script abaixo para cada JOB. Colocar o nome de cada </w:t>
      </w:r>
      <w:proofErr w:type="spellStart"/>
      <w:r>
        <w:t>job</w:t>
      </w:r>
      <w:proofErr w:type="spellEnd"/>
      <w:r>
        <w:t xml:space="preserve"> no parâmetro “</w:t>
      </w:r>
      <w:proofErr w:type="spellStart"/>
      <w:r>
        <w:t>name</w:t>
      </w:r>
      <w:proofErr w:type="spellEnd"/>
      <w:r>
        <w:t>”:</w:t>
      </w:r>
    </w:p>
    <w:p w:rsidR="0091538A" w:rsidRDefault="0091538A" w:rsidP="00AB21AA"/>
    <w:p w:rsidR="0091538A" w:rsidRDefault="0091538A" w:rsidP="00AB21AA">
      <w:r>
        <w:lastRenderedPageBreak/>
        <w:t xml:space="preserve">Executar o </w:t>
      </w:r>
      <w:proofErr w:type="spellStart"/>
      <w:r>
        <w:t>select</w:t>
      </w:r>
      <w:proofErr w:type="spellEnd"/>
      <w:r>
        <w:t xml:space="preserve"> abaixo para validar: </w:t>
      </w:r>
    </w:p>
    <w:p w:rsidR="0091538A" w:rsidRDefault="0091538A" w:rsidP="00AB21A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DB024C" wp14:editId="53F3E4CA">
                <wp:simplePos x="0" y="0"/>
                <wp:positionH relativeFrom="margin">
                  <wp:align>left</wp:align>
                </wp:positionH>
                <wp:positionV relativeFrom="paragraph">
                  <wp:posOffset>183515</wp:posOffset>
                </wp:positionV>
                <wp:extent cx="6077585" cy="371475"/>
                <wp:effectExtent l="0" t="0" r="18415" b="28575"/>
                <wp:wrapSquare wrapText="bothSides"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714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91538A" w:rsidRDefault="00BC722C" w:rsidP="0091538A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91538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select</w:t>
                            </w:r>
                            <w:proofErr w:type="spellEnd"/>
                            <w:proofErr w:type="gramEnd"/>
                            <w:r w:rsidRPr="0091538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OWNER,JOB_NAME,INSTANCE_ID </w:t>
                            </w:r>
                            <w:proofErr w:type="spellStart"/>
                            <w:r w:rsidRPr="0091538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from</w:t>
                            </w:r>
                            <w:proofErr w:type="spellEnd"/>
                            <w:r w:rsidRPr="0091538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1538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dba_scheduler_jobs</w:t>
                            </w:r>
                            <w:proofErr w:type="spellEnd"/>
                            <w:r w:rsidRPr="0091538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1538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where</w:t>
                            </w:r>
                            <w:proofErr w:type="spellEnd"/>
                            <w:r w:rsidRPr="0091538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JOB_NAME </w:t>
                            </w:r>
                            <w:proofErr w:type="spellStart"/>
                            <w:r w:rsidRPr="0091538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like</w:t>
                            </w:r>
                            <w:proofErr w:type="spellEnd"/>
                            <w:r w:rsidRPr="0091538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 xml:space="preserve"> 'BKP%';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B024C" id="Caixa de Texto 55" o:spid="_x0000_s1040" type="#_x0000_t202" style="position:absolute;left:0;text-align:left;margin-left:0;margin-top:14.45pt;width:478.55pt;height:29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" fillcolor="#0d0d0d [3069]" strokeweight=".5pt">
                <v:textbox>
                  <w:txbxContent>
                    <w:p w:rsidR="00BC722C" w:rsidRPr="0091538A" w:rsidRDefault="00BC722C" w:rsidP="0091538A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proofErr w:type="spellStart"/>
                      <w:proofErr w:type="gramStart"/>
                      <w:r w:rsidRPr="0091538A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select</w:t>
                      </w:r>
                      <w:proofErr w:type="spellEnd"/>
                      <w:proofErr w:type="gramEnd"/>
                      <w:r w:rsidRPr="0091538A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OWNER,JOB_NAME,INSTANCE_ID </w:t>
                      </w:r>
                      <w:proofErr w:type="spellStart"/>
                      <w:r w:rsidRPr="0091538A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from</w:t>
                      </w:r>
                      <w:proofErr w:type="spellEnd"/>
                      <w:r w:rsidRPr="0091538A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</w:t>
                      </w:r>
                      <w:proofErr w:type="spellStart"/>
                      <w:r w:rsidRPr="0091538A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dba_scheduler_jobs</w:t>
                      </w:r>
                      <w:proofErr w:type="spellEnd"/>
                      <w:r w:rsidRPr="0091538A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</w:t>
                      </w:r>
                      <w:proofErr w:type="spellStart"/>
                      <w:r w:rsidRPr="0091538A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where</w:t>
                      </w:r>
                      <w:proofErr w:type="spellEnd"/>
                      <w:r w:rsidRPr="0091538A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JOB_NAME </w:t>
                      </w:r>
                      <w:proofErr w:type="spellStart"/>
                      <w:r w:rsidRPr="0091538A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like</w:t>
                      </w:r>
                      <w:proofErr w:type="spellEnd"/>
                      <w:r w:rsidRPr="0091538A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 xml:space="preserve"> 'BKP%';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1538A" w:rsidRPr="0091538A" w:rsidRDefault="0091538A" w:rsidP="00AB21AA"/>
    <w:p w:rsidR="00544D9F" w:rsidRDefault="00544D9F" w:rsidP="00AB21AA"/>
    <w:p w:rsidR="003414CA" w:rsidRDefault="003414CA" w:rsidP="0091538A">
      <w:pPr>
        <w:pStyle w:val="Ttulo1"/>
      </w:pPr>
      <w:bookmarkStart w:id="15" w:name="_Toc490830099"/>
      <w:r>
        <w:t>EXECUÇÃO DO BACKUP</w:t>
      </w:r>
      <w:bookmarkEnd w:id="15"/>
    </w:p>
    <w:p w:rsidR="003414CA" w:rsidRDefault="003414CA" w:rsidP="003414CA"/>
    <w:p w:rsidR="003414CA" w:rsidRDefault="003414CA" w:rsidP="003414CA">
      <w:r>
        <w:t>Para executar os Jobs de backup utilize o seguinte script:</w:t>
      </w:r>
    </w:p>
    <w:p w:rsidR="003414CA" w:rsidRDefault="003414CA" w:rsidP="003414C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864E8A" wp14:editId="267FF38E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6077585" cy="269875"/>
                <wp:effectExtent l="0" t="0" r="18415" b="15875"/>
                <wp:wrapSquare wrapText="bothSides"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98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1D579B" w:rsidRDefault="00BC722C" w:rsidP="003414CA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proofErr w:type="spellStart"/>
                            <w:r w:rsidRPr="003414C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exec</w:t>
                            </w:r>
                            <w:proofErr w:type="spellEnd"/>
                            <w:r w:rsidRPr="003414C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3414C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dbms_scheduler.run_job</w:t>
                            </w:r>
                            <w:proofErr w:type="spellEnd"/>
                            <w:r w:rsidRPr="003414C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Nome_do_backup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’</w:t>
                            </w:r>
                            <w:r w:rsidRPr="003414CA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64E8A" id="Caixa de Texto 28" o:spid="_x0000_s1041" type="#_x0000_t202" style="position:absolute;left:0;text-align:left;margin-left:0;margin-top:16.95pt;width:478.55pt;height:21.2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" fillcolor="#0d0d0d [3069]" strokeweight=".5pt">
                <v:textbox>
                  <w:txbxContent>
                    <w:p w:rsidR="00BC722C" w:rsidRPr="001D579B" w:rsidRDefault="00BC722C" w:rsidP="003414CA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proofErr w:type="spellStart"/>
                      <w:r w:rsidRPr="003414CA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exec</w:t>
                      </w:r>
                      <w:proofErr w:type="spellEnd"/>
                      <w:r w:rsidRPr="003414CA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</w:t>
                      </w:r>
                      <w:proofErr w:type="spellStart"/>
                      <w:r w:rsidRPr="003414CA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dbms_scheduler.run_job</w:t>
                      </w:r>
                      <w:proofErr w:type="spellEnd"/>
                      <w:r w:rsidRPr="003414CA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‘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Nome_do_backup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’</w:t>
                      </w:r>
                      <w:r w:rsidRPr="003414CA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414CA" w:rsidRPr="003414CA" w:rsidRDefault="003414CA" w:rsidP="003414CA">
      <w:r>
        <w:t xml:space="preserve"> </w:t>
      </w:r>
    </w:p>
    <w:p w:rsidR="003414CA" w:rsidRDefault="003414CA" w:rsidP="003414CA">
      <w:r>
        <w:t>Nas opções de nome do backup temos:</w:t>
      </w:r>
    </w:p>
    <w:p w:rsidR="003414CA" w:rsidRDefault="003414CA" w:rsidP="003414CA"/>
    <w:p w:rsidR="003414CA" w:rsidRDefault="003414CA" w:rsidP="003414CA">
      <w:pPr>
        <w:pStyle w:val="PargrafodaLista"/>
        <w:numPr>
          <w:ilvl w:val="0"/>
          <w:numId w:val="17"/>
        </w:numPr>
      </w:pPr>
      <w:r w:rsidRPr="003414CA">
        <w:t>BKP_ARCHIVE_CLOUD</w:t>
      </w:r>
    </w:p>
    <w:p w:rsidR="003414CA" w:rsidRDefault="003414CA" w:rsidP="003414CA">
      <w:pPr>
        <w:pStyle w:val="PargrafodaLista"/>
        <w:numPr>
          <w:ilvl w:val="0"/>
          <w:numId w:val="17"/>
        </w:numPr>
      </w:pPr>
      <w:r w:rsidRPr="003414CA">
        <w:t>BKP_INC_LVL1_CLOUD</w:t>
      </w:r>
    </w:p>
    <w:p w:rsidR="003414CA" w:rsidRDefault="003414CA" w:rsidP="003414CA">
      <w:pPr>
        <w:pStyle w:val="PargrafodaLista"/>
        <w:numPr>
          <w:ilvl w:val="0"/>
          <w:numId w:val="17"/>
        </w:numPr>
      </w:pPr>
      <w:r w:rsidRPr="003414CA">
        <w:t>BKP_INC_LVL0_CLOUD</w:t>
      </w:r>
    </w:p>
    <w:p w:rsidR="003414CA" w:rsidRDefault="003414CA" w:rsidP="003414CA"/>
    <w:p w:rsidR="003414CA" w:rsidRDefault="003414CA" w:rsidP="003414CA">
      <w:r>
        <w:t>Então na pasta de logs “</w:t>
      </w:r>
      <w:r w:rsidRPr="00BD73AD">
        <w:rPr>
          <w:sz w:val="22"/>
        </w:rPr>
        <w:t>$ORACLE_BASE/</w:t>
      </w:r>
      <w:proofErr w:type="spellStart"/>
      <w:r w:rsidRPr="00BD73AD">
        <w:rPr>
          <w:sz w:val="22"/>
        </w:rPr>
        <w:t>Teiko</w:t>
      </w:r>
      <w:proofErr w:type="spellEnd"/>
      <w:r w:rsidRPr="00BD73AD">
        <w:rPr>
          <w:sz w:val="22"/>
        </w:rPr>
        <w:t>/</w:t>
      </w:r>
      <w:proofErr w:type="spellStart"/>
      <w:r w:rsidRPr="00BD73AD">
        <w:rPr>
          <w:sz w:val="22"/>
        </w:rPr>
        <w:t>CloudBackup</w:t>
      </w:r>
      <w:proofErr w:type="spellEnd"/>
      <w:r w:rsidRPr="00BD73AD">
        <w:rPr>
          <w:sz w:val="22"/>
        </w:rPr>
        <w:t>/log</w:t>
      </w:r>
      <w:r>
        <w:t xml:space="preserve">” terá o log da execução do backup. </w:t>
      </w:r>
    </w:p>
    <w:p w:rsidR="00F75CB9" w:rsidRDefault="00F75CB9" w:rsidP="003414CA"/>
    <w:p w:rsidR="003414CA" w:rsidRPr="003414CA" w:rsidRDefault="003414CA" w:rsidP="003414CA"/>
    <w:p w:rsidR="003340A7" w:rsidRDefault="003340A7">
      <w:pPr>
        <w:pStyle w:val="Ttulo1"/>
      </w:pPr>
      <w:r>
        <w:t xml:space="preserve">VERIFICAÇÕES FINAIS </w:t>
      </w:r>
    </w:p>
    <w:p w:rsidR="003340A7" w:rsidRPr="003340A7" w:rsidRDefault="003340A7" w:rsidP="003340A7"/>
    <w:p w:rsidR="003340A7" w:rsidRDefault="003340A7" w:rsidP="003340A7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5F9B62" wp14:editId="3BD8D884">
                <wp:simplePos x="0" y="0"/>
                <wp:positionH relativeFrom="margin">
                  <wp:align>left</wp:align>
                </wp:positionH>
                <wp:positionV relativeFrom="paragraph">
                  <wp:posOffset>490855</wp:posOffset>
                </wp:positionV>
                <wp:extent cx="6077585" cy="600075"/>
                <wp:effectExtent l="0" t="0" r="18415" b="28575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6000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722C" w:rsidRPr="003340A7" w:rsidRDefault="00BC722C" w:rsidP="003340A7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exec</w:t>
                            </w:r>
                            <w:proofErr w:type="spellEnd"/>
                            <w:proofErr w:type="gram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DBMS_SCHEDULER.drop_job</w:t>
                            </w:r>
                            <w:proofErr w:type="spell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job_name</w:t>
                            </w:r>
                            <w:proofErr w:type="spell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=&gt; 'BKP_INC_LVL0_CLOUD');</w:t>
                            </w:r>
                          </w:p>
                          <w:p w:rsidR="00BC722C" w:rsidRPr="003340A7" w:rsidRDefault="00BC722C" w:rsidP="003340A7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exec</w:t>
                            </w:r>
                            <w:proofErr w:type="spellEnd"/>
                            <w:proofErr w:type="gram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DBMS_SCHEDULER.drop_job</w:t>
                            </w:r>
                            <w:proofErr w:type="spell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job_name</w:t>
                            </w:r>
                            <w:proofErr w:type="spell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=&gt; 'BKP_ARCHIVE_CLOUD');</w:t>
                            </w:r>
                          </w:p>
                          <w:p w:rsidR="00BC722C" w:rsidRPr="001D579B" w:rsidRDefault="00BC722C" w:rsidP="003340A7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exec</w:t>
                            </w:r>
                            <w:proofErr w:type="spellEnd"/>
                            <w:proofErr w:type="gram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DBMS_SCHEDULER.drop_job</w:t>
                            </w:r>
                            <w:proofErr w:type="spell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>job_name</w:t>
                            </w:r>
                            <w:proofErr w:type="spellEnd"/>
                            <w:r w:rsidRPr="003340A7">
                              <w:rPr>
                                <w:rFonts w:ascii="Courier New" w:hAnsi="Courier New" w:cs="Courier New"/>
                                <w:color w:val="FFFFFF" w:themeColor="background1"/>
                                <w:sz w:val="22"/>
                              </w:rPr>
                              <w:t xml:space="preserve"> =&gt; 'BKP_INC_LVL1_CLOUD');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F9B62" id="Caixa de Texto 53" o:spid="_x0000_s1042" type="#_x0000_t202" style="position:absolute;left:0;text-align:left;margin-left:0;margin-top:38.65pt;width:478.55pt;height:47.2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" fillcolor="#0d0d0d [3069]" strokeweight=".5pt">
                <v:textbox>
                  <w:txbxContent>
                    <w:p w:rsidR="00BC722C" w:rsidRPr="003340A7" w:rsidRDefault="00BC722C" w:rsidP="003340A7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proofErr w:type="spellStart"/>
                      <w:proofErr w:type="gram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exec</w:t>
                      </w:r>
                      <w:proofErr w:type="spellEnd"/>
                      <w:proofErr w:type="gram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</w:t>
                      </w:r>
                      <w:proofErr w:type="spell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DBMS_SCHEDULER.drop_job</w:t>
                      </w:r>
                      <w:proofErr w:type="spell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(</w:t>
                      </w:r>
                      <w:proofErr w:type="spell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job_name</w:t>
                      </w:r>
                      <w:proofErr w:type="spell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=&gt; 'BKP_INC_LVL0_CLOUD');</w:t>
                      </w:r>
                    </w:p>
                    <w:p w:rsidR="00BC722C" w:rsidRPr="003340A7" w:rsidRDefault="00BC722C" w:rsidP="003340A7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proofErr w:type="spellStart"/>
                      <w:proofErr w:type="gram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exec</w:t>
                      </w:r>
                      <w:proofErr w:type="spellEnd"/>
                      <w:proofErr w:type="gram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</w:t>
                      </w:r>
                      <w:proofErr w:type="spell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DBMS_SCHEDULER.drop_job</w:t>
                      </w:r>
                      <w:proofErr w:type="spell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(</w:t>
                      </w:r>
                      <w:proofErr w:type="spell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job_name</w:t>
                      </w:r>
                      <w:proofErr w:type="spell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=&gt; 'BKP_ARCHIVE_CLOUD');</w:t>
                      </w:r>
                    </w:p>
                    <w:p w:rsidR="00BC722C" w:rsidRPr="001D579B" w:rsidRDefault="00BC722C" w:rsidP="003340A7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</w:pPr>
                      <w:proofErr w:type="spellStart"/>
                      <w:proofErr w:type="gram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exec</w:t>
                      </w:r>
                      <w:proofErr w:type="spellEnd"/>
                      <w:proofErr w:type="gram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</w:t>
                      </w:r>
                      <w:proofErr w:type="spell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DBMS_SCHEDULER.drop_job</w:t>
                      </w:r>
                      <w:proofErr w:type="spell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(</w:t>
                      </w:r>
                      <w:proofErr w:type="spellStart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>job_name</w:t>
                      </w:r>
                      <w:proofErr w:type="spellEnd"/>
                      <w:r w:rsidRPr="003340A7">
                        <w:rPr>
                          <w:rFonts w:ascii="Courier New" w:hAnsi="Courier New" w:cs="Courier New"/>
                          <w:color w:val="FFFFFF" w:themeColor="background1"/>
                          <w:sz w:val="22"/>
                        </w:rPr>
                        <w:t xml:space="preserve"> =&gt; 'BKP_INC_LVL1_CLOUD');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Se o cliente possui a ferramenta </w:t>
      </w:r>
      <w:proofErr w:type="spellStart"/>
      <w:r>
        <w:t>CloneDB</w:t>
      </w:r>
      <w:proofErr w:type="spellEnd"/>
      <w:r>
        <w:t xml:space="preserve"> e o </w:t>
      </w:r>
      <w:proofErr w:type="spellStart"/>
      <w:r>
        <w:t>database</w:t>
      </w:r>
      <w:proofErr w:type="spellEnd"/>
      <w:r>
        <w:t xml:space="preserve"> clonado estar na mesma máquina que a produção, adicionar no pós-</w:t>
      </w:r>
      <w:proofErr w:type="spellStart"/>
      <w:r>
        <w:t>exec</w:t>
      </w:r>
      <w:proofErr w:type="spellEnd"/>
      <w:r>
        <w:t xml:space="preserve"> do </w:t>
      </w:r>
      <w:proofErr w:type="spellStart"/>
      <w:r>
        <w:t>CloneDB</w:t>
      </w:r>
      <w:proofErr w:type="spellEnd"/>
      <w:r>
        <w:t xml:space="preserve"> o script de exclusão dos backups. </w:t>
      </w:r>
    </w:p>
    <w:p w:rsidR="003340A7" w:rsidRDefault="003340A7" w:rsidP="003340A7"/>
    <w:p w:rsidR="00285738" w:rsidRDefault="00285738" w:rsidP="00037B44">
      <w:pPr>
        <w:ind w:firstLine="576"/>
      </w:pPr>
      <w:r>
        <w:t xml:space="preserve">Se foi criado um destino de </w:t>
      </w:r>
      <w:proofErr w:type="spellStart"/>
      <w:r>
        <w:t>archive</w:t>
      </w:r>
      <w:proofErr w:type="spellEnd"/>
      <w:r>
        <w:t xml:space="preserve"> somente para o </w:t>
      </w:r>
      <w:proofErr w:type="spellStart"/>
      <w:r>
        <w:t>CloudBackup</w:t>
      </w:r>
      <w:proofErr w:type="spellEnd"/>
      <w:r>
        <w:t xml:space="preserve">, é necessário alterar o arquivo de configuração do </w:t>
      </w:r>
      <w:proofErr w:type="spellStart"/>
      <w:r>
        <w:t>CloneDB</w:t>
      </w:r>
      <w:proofErr w:type="spellEnd"/>
      <w:r>
        <w:t xml:space="preserve"> </w:t>
      </w:r>
      <w:r w:rsidR="00BC722C">
        <w:t xml:space="preserve">e adicionar o parâmetro para excluir o destino de </w:t>
      </w:r>
      <w:proofErr w:type="spellStart"/>
      <w:r w:rsidR="00BC722C">
        <w:t>archive</w:t>
      </w:r>
      <w:proofErr w:type="spellEnd"/>
      <w:r w:rsidR="00BC722C">
        <w:t xml:space="preserve"> do PFILE no momento da clonagem. </w:t>
      </w:r>
    </w:p>
    <w:p w:rsidR="00037B44" w:rsidRDefault="00037B44" w:rsidP="00037B44">
      <w:pPr>
        <w:ind w:firstLine="576"/>
      </w:pPr>
    </w:p>
    <w:p w:rsidR="00037B44" w:rsidRPr="00037B44" w:rsidRDefault="00037B44" w:rsidP="003340A7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D7F2D" wp14:editId="0B749CB2">
                <wp:simplePos x="0" y="0"/>
                <wp:positionH relativeFrom="margin">
                  <wp:align>left</wp:align>
                </wp:positionH>
                <wp:positionV relativeFrom="paragraph">
                  <wp:posOffset>259715</wp:posOffset>
                </wp:positionV>
                <wp:extent cx="6077585" cy="561975"/>
                <wp:effectExtent l="0" t="0" r="18415" b="28575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619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7B44" w:rsidRDefault="00037B44" w:rsidP="00037B44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037B44">
                              <w:rPr>
                                <w:rFonts w:ascii="Courier New" w:hAnsi="Courier New" w:cs="Courier New"/>
                                <w:sz w:val="22"/>
                              </w:rPr>
                              <w:t>[LISTPFILEPARAMETERS]</w:t>
                            </w:r>
                          </w:p>
                          <w:p w:rsidR="00037B44" w:rsidRPr="00037B44" w:rsidRDefault="00037B44" w:rsidP="00037B44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037B44">
                              <w:rPr>
                                <w:rFonts w:ascii="Courier New" w:hAnsi="Courier New" w:cs="Courier New"/>
                                <w:sz w:val="22"/>
                              </w:rPr>
                              <w:t>[E]*.log_archive_dest_1='LOCATION=+DGRECO/</w:t>
                            </w:r>
                            <w:proofErr w:type="spellStart"/>
                            <w:r w:rsidRPr="00037B44">
                              <w:rPr>
                                <w:rFonts w:ascii="Courier New" w:hAnsi="Courier New" w:cs="Courier New"/>
                                <w:sz w:val="22"/>
                              </w:rPr>
                              <w:t>dbprod</w:t>
                            </w:r>
                            <w:proofErr w:type="spellEnd"/>
                            <w:r w:rsidRPr="00037B44">
                              <w:rPr>
                                <w:rFonts w:ascii="Courier New" w:hAnsi="Courier New" w:cs="Courier New"/>
                                <w:sz w:val="2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CloudBackup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/</w:t>
                            </w:r>
                            <w:r w:rsidRPr="00037B44">
                              <w:rPr>
                                <w:rFonts w:ascii="Courier New" w:hAnsi="Courier New" w:cs="Courier New"/>
                                <w:sz w:val="22"/>
                              </w:rPr>
                              <w:t>'</w:t>
                            </w:r>
                          </w:p>
                          <w:p w:rsidR="00037B44" w:rsidRPr="00037B44" w:rsidRDefault="00037B44" w:rsidP="00037B44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</w:pPr>
                            <w:r w:rsidRPr="00037B44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</w:rPr>
                              <w:t>[/LISTPFILEPARAMETERS]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7F2D" id="Caixa de Texto 56" o:spid="_x0000_s1043" type="#_x0000_t202" style="position:absolute;left:0;text-align:left;margin-left:0;margin-top:20.45pt;width:478.55pt;height:44.2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" fillcolor="#0d0d0d [3069]" strokeweight=".5pt">
                <v:textbox>
                  <w:txbxContent>
                    <w:p w:rsidR="00037B44" w:rsidRDefault="00037B44" w:rsidP="00037B44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037B44">
                        <w:rPr>
                          <w:rFonts w:ascii="Courier New" w:hAnsi="Courier New" w:cs="Courier New"/>
                          <w:sz w:val="22"/>
                        </w:rPr>
                        <w:t>[LISTPFILEPARAMETERS]</w:t>
                      </w:r>
                    </w:p>
                    <w:p w:rsidR="00037B44" w:rsidRPr="00037B44" w:rsidRDefault="00037B44" w:rsidP="00037B44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037B44">
                        <w:rPr>
                          <w:rFonts w:ascii="Courier New" w:hAnsi="Courier New" w:cs="Courier New"/>
                          <w:sz w:val="22"/>
                        </w:rPr>
                        <w:t>[E]*.log_archive_dest_1='LOCATION=+DGRECO/</w:t>
                      </w:r>
                      <w:proofErr w:type="spellStart"/>
                      <w:r w:rsidRPr="00037B44">
                        <w:rPr>
                          <w:rFonts w:ascii="Courier New" w:hAnsi="Courier New" w:cs="Courier New"/>
                          <w:sz w:val="22"/>
                        </w:rPr>
                        <w:t>dbprod</w:t>
                      </w:r>
                      <w:proofErr w:type="spellEnd"/>
                      <w:r w:rsidRPr="00037B44">
                        <w:rPr>
                          <w:rFonts w:ascii="Courier New" w:hAnsi="Courier New" w:cs="Courier New"/>
                          <w:sz w:val="22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2"/>
                        </w:rPr>
                        <w:t>CloudBackup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2"/>
                        </w:rPr>
                        <w:t>/</w:t>
                      </w:r>
                      <w:r w:rsidRPr="00037B44">
                        <w:rPr>
                          <w:rFonts w:ascii="Courier New" w:hAnsi="Courier New" w:cs="Courier New"/>
                          <w:sz w:val="22"/>
                        </w:rPr>
                        <w:t>'</w:t>
                      </w:r>
                    </w:p>
                    <w:p w:rsidR="00037B44" w:rsidRPr="00037B44" w:rsidRDefault="00037B44" w:rsidP="00037B44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</w:pPr>
                      <w:r w:rsidRPr="00037B44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</w:rPr>
                        <w:t>[/LISTPFILEPARAMETERS]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Exemplo: </w:t>
      </w:r>
      <w:bookmarkStart w:id="16" w:name="_GoBack"/>
      <w:bookmarkEnd w:id="16"/>
    </w:p>
    <w:sectPr w:rsidR="00037B44" w:rsidRPr="00037B44" w:rsidSect="00E93130">
      <w:headerReference w:type="first" r:id="rId32"/>
      <w:pgSz w:w="11907" w:h="16840" w:code="9"/>
      <w:pgMar w:top="1701" w:right="1134" w:bottom="1134" w:left="1701" w:header="1276" w:footer="9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4790" w:rsidRDefault="007F4790">
      <w:r>
        <w:separator/>
      </w:r>
    </w:p>
  </w:endnote>
  <w:endnote w:type="continuationSeparator" w:id="0">
    <w:p w:rsidR="007F4790" w:rsidRDefault="007F4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722C" w:rsidRDefault="00BC722C">
    <w:pPr>
      <w:pStyle w:val="Rodap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ge">
            <wp:posOffset>9487122</wp:posOffset>
          </wp:positionV>
          <wp:extent cx="7553325" cy="1203103"/>
          <wp:effectExtent l="0" t="0" r="0" b="0"/>
          <wp:wrapSquare wrapText="bothSides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ase_Proposta_Comercial_PlatinumPartner_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031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4790" w:rsidRDefault="007F4790">
      <w:r>
        <w:separator/>
      </w:r>
    </w:p>
  </w:footnote>
  <w:footnote w:type="continuationSeparator" w:id="0">
    <w:p w:rsidR="007F4790" w:rsidRDefault="007F4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722C" w:rsidRDefault="00BC722C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ii</w:t>
    </w:r>
    <w:r>
      <w:rPr>
        <w:rStyle w:val="Nmerodepgina"/>
      </w:rPr>
      <w:fldChar w:fldCharType="end"/>
    </w:r>
  </w:p>
  <w:p w:rsidR="00BC722C" w:rsidRDefault="00BC722C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722C" w:rsidRDefault="00BC722C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664059" cy="1247775"/>
          <wp:effectExtent l="0" t="0" r="0" b="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6355_Cabecalho_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1117" cy="12505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722C" w:rsidRDefault="00BC722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0506"/>
    <w:multiLevelType w:val="hybridMultilevel"/>
    <w:tmpl w:val="F3EE9D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B1B7D"/>
    <w:multiLevelType w:val="hybridMultilevel"/>
    <w:tmpl w:val="438CA666"/>
    <w:lvl w:ilvl="0" w:tplc="0C7AEA9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536CC"/>
    <w:multiLevelType w:val="singleLevel"/>
    <w:tmpl w:val="2DC4355C"/>
    <w:lvl w:ilvl="0">
      <w:start w:val="1"/>
      <w:numFmt w:val="decimal"/>
      <w:pStyle w:val="letra"/>
      <w:lvlText w:val="%1)"/>
      <w:lvlJc w:val="left"/>
      <w:pPr>
        <w:ind w:left="1324" w:hanging="360"/>
      </w:pPr>
      <w:rPr>
        <w:rFonts w:hint="default"/>
      </w:rPr>
    </w:lvl>
  </w:abstractNum>
  <w:abstractNum w:abstractNumId="3" w15:restartNumberingAfterBreak="0">
    <w:nsid w:val="1B071735"/>
    <w:multiLevelType w:val="hybridMultilevel"/>
    <w:tmpl w:val="0C64C8F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A17C8D"/>
    <w:multiLevelType w:val="hybridMultilevel"/>
    <w:tmpl w:val="F7C4CEA2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7354645"/>
    <w:multiLevelType w:val="hybridMultilevel"/>
    <w:tmpl w:val="EC422944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31A828E3"/>
    <w:multiLevelType w:val="hybridMultilevel"/>
    <w:tmpl w:val="A5FEB2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0413BC"/>
    <w:multiLevelType w:val="hybridMultilevel"/>
    <w:tmpl w:val="A87AF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2F2801"/>
    <w:multiLevelType w:val="hybridMultilevel"/>
    <w:tmpl w:val="E854A0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37690A"/>
    <w:multiLevelType w:val="hybridMultilevel"/>
    <w:tmpl w:val="1FD0F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E59C1"/>
    <w:multiLevelType w:val="multilevel"/>
    <w:tmpl w:val="84704E36"/>
    <w:lvl w:ilvl="0">
      <w:start w:val="1"/>
      <w:numFmt w:val="decimal"/>
      <w:pStyle w:val="Ttulo1"/>
      <w:lvlText w:val="%1"/>
      <w:lvlJc w:val="left"/>
      <w:pPr>
        <w:tabs>
          <w:tab w:val="num" w:pos="502"/>
        </w:tabs>
        <w:ind w:left="369" w:hanging="227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b w:val="0"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4EBD0106"/>
    <w:multiLevelType w:val="hybridMultilevel"/>
    <w:tmpl w:val="02CE0354"/>
    <w:lvl w:ilvl="0" w:tplc="0296703E">
      <w:start w:val="1"/>
      <w:numFmt w:val="bullet"/>
      <w:pStyle w:val="marcador"/>
      <w:lvlText w:val=""/>
      <w:lvlJc w:val="left"/>
      <w:pPr>
        <w:tabs>
          <w:tab w:val="num" w:pos="1684"/>
        </w:tabs>
        <w:ind w:left="1684" w:hanging="360"/>
      </w:pPr>
      <w:rPr>
        <w:rFonts w:ascii="Symbol" w:hAnsi="Symbol" w:hint="default"/>
      </w:rPr>
    </w:lvl>
    <w:lvl w:ilvl="1" w:tplc="58E0FDD2" w:tentative="1">
      <w:start w:val="1"/>
      <w:numFmt w:val="bullet"/>
      <w:lvlText w:val="o"/>
      <w:lvlJc w:val="left"/>
      <w:pPr>
        <w:tabs>
          <w:tab w:val="num" w:pos="2404"/>
        </w:tabs>
        <w:ind w:left="2404" w:hanging="360"/>
      </w:pPr>
      <w:rPr>
        <w:rFonts w:ascii="Courier New" w:hAnsi="Courier New" w:hint="default"/>
      </w:rPr>
    </w:lvl>
    <w:lvl w:ilvl="2" w:tplc="0E7A9D58" w:tentative="1">
      <w:start w:val="1"/>
      <w:numFmt w:val="bullet"/>
      <w:lvlText w:val=""/>
      <w:lvlJc w:val="left"/>
      <w:pPr>
        <w:tabs>
          <w:tab w:val="num" w:pos="3124"/>
        </w:tabs>
        <w:ind w:left="3124" w:hanging="360"/>
      </w:pPr>
      <w:rPr>
        <w:rFonts w:ascii="Wingdings" w:hAnsi="Wingdings" w:hint="default"/>
      </w:rPr>
    </w:lvl>
    <w:lvl w:ilvl="3" w:tplc="ADA65862" w:tentative="1">
      <w:start w:val="1"/>
      <w:numFmt w:val="bullet"/>
      <w:lvlText w:val=""/>
      <w:lvlJc w:val="left"/>
      <w:pPr>
        <w:tabs>
          <w:tab w:val="num" w:pos="3844"/>
        </w:tabs>
        <w:ind w:left="3844" w:hanging="360"/>
      </w:pPr>
      <w:rPr>
        <w:rFonts w:ascii="Symbol" w:hAnsi="Symbol" w:hint="default"/>
      </w:rPr>
    </w:lvl>
    <w:lvl w:ilvl="4" w:tplc="230AAE3E" w:tentative="1">
      <w:start w:val="1"/>
      <w:numFmt w:val="bullet"/>
      <w:lvlText w:val="o"/>
      <w:lvlJc w:val="left"/>
      <w:pPr>
        <w:tabs>
          <w:tab w:val="num" w:pos="4564"/>
        </w:tabs>
        <w:ind w:left="4564" w:hanging="360"/>
      </w:pPr>
      <w:rPr>
        <w:rFonts w:ascii="Courier New" w:hAnsi="Courier New" w:hint="default"/>
      </w:rPr>
    </w:lvl>
    <w:lvl w:ilvl="5" w:tplc="2DFA15D2" w:tentative="1">
      <w:start w:val="1"/>
      <w:numFmt w:val="bullet"/>
      <w:lvlText w:val=""/>
      <w:lvlJc w:val="left"/>
      <w:pPr>
        <w:tabs>
          <w:tab w:val="num" w:pos="5284"/>
        </w:tabs>
        <w:ind w:left="5284" w:hanging="360"/>
      </w:pPr>
      <w:rPr>
        <w:rFonts w:ascii="Wingdings" w:hAnsi="Wingdings" w:hint="default"/>
      </w:rPr>
    </w:lvl>
    <w:lvl w:ilvl="6" w:tplc="7D661C20" w:tentative="1">
      <w:start w:val="1"/>
      <w:numFmt w:val="bullet"/>
      <w:lvlText w:val=""/>
      <w:lvlJc w:val="left"/>
      <w:pPr>
        <w:tabs>
          <w:tab w:val="num" w:pos="6004"/>
        </w:tabs>
        <w:ind w:left="6004" w:hanging="360"/>
      </w:pPr>
      <w:rPr>
        <w:rFonts w:ascii="Symbol" w:hAnsi="Symbol" w:hint="default"/>
      </w:rPr>
    </w:lvl>
    <w:lvl w:ilvl="7" w:tplc="3BB64960" w:tentative="1">
      <w:start w:val="1"/>
      <w:numFmt w:val="bullet"/>
      <w:lvlText w:val="o"/>
      <w:lvlJc w:val="left"/>
      <w:pPr>
        <w:tabs>
          <w:tab w:val="num" w:pos="6724"/>
        </w:tabs>
        <w:ind w:left="6724" w:hanging="360"/>
      </w:pPr>
      <w:rPr>
        <w:rFonts w:ascii="Courier New" w:hAnsi="Courier New" w:hint="default"/>
      </w:rPr>
    </w:lvl>
    <w:lvl w:ilvl="8" w:tplc="5E46FDA6" w:tentative="1">
      <w:start w:val="1"/>
      <w:numFmt w:val="bullet"/>
      <w:lvlText w:val=""/>
      <w:lvlJc w:val="left"/>
      <w:pPr>
        <w:tabs>
          <w:tab w:val="num" w:pos="7444"/>
        </w:tabs>
        <w:ind w:left="7444" w:hanging="360"/>
      </w:pPr>
      <w:rPr>
        <w:rFonts w:ascii="Wingdings" w:hAnsi="Wingdings" w:hint="default"/>
      </w:rPr>
    </w:lvl>
  </w:abstractNum>
  <w:abstractNum w:abstractNumId="12" w15:restartNumberingAfterBreak="0">
    <w:nsid w:val="53693A10"/>
    <w:multiLevelType w:val="hybridMultilevel"/>
    <w:tmpl w:val="C846A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EB19E6"/>
    <w:multiLevelType w:val="hybridMultilevel"/>
    <w:tmpl w:val="43B873C8"/>
    <w:lvl w:ilvl="0" w:tplc="03309EDE">
      <w:start w:val="1"/>
      <w:numFmt w:val="lowerLetter"/>
      <w:lvlText w:val="%1)"/>
      <w:lvlJc w:val="left"/>
      <w:pPr>
        <w:tabs>
          <w:tab w:val="num" w:pos="1961"/>
        </w:tabs>
        <w:ind w:left="1961" w:hanging="11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14" w15:restartNumberingAfterBreak="0">
    <w:nsid w:val="581B3B0E"/>
    <w:multiLevelType w:val="hybridMultilevel"/>
    <w:tmpl w:val="6DB6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D06508"/>
    <w:multiLevelType w:val="hybridMultilevel"/>
    <w:tmpl w:val="5EE028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D1CBC"/>
    <w:multiLevelType w:val="hybridMultilevel"/>
    <w:tmpl w:val="279865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0577EB"/>
    <w:multiLevelType w:val="hybridMultilevel"/>
    <w:tmpl w:val="A0685BC8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8" w15:restartNumberingAfterBreak="0">
    <w:nsid w:val="6F892CAE"/>
    <w:multiLevelType w:val="multilevel"/>
    <w:tmpl w:val="7396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1884601"/>
    <w:multiLevelType w:val="hybridMultilevel"/>
    <w:tmpl w:val="EFAAF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A71EC"/>
    <w:multiLevelType w:val="hybridMultilevel"/>
    <w:tmpl w:val="85020066"/>
    <w:lvl w:ilvl="0" w:tplc="0416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1" w15:restartNumberingAfterBreak="0">
    <w:nsid w:val="7BE00882"/>
    <w:multiLevelType w:val="hybridMultilevel"/>
    <w:tmpl w:val="0FEE94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E477FF"/>
    <w:multiLevelType w:val="hybridMultilevel"/>
    <w:tmpl w:val="928224E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926F5F"/>
    <w:multiLevelType w:val="hybridMultilevel"/>
    <w:tmpl w:val="B8F898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13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5"/>
  </w:num>
  <w:num w:numId="9">
    <w:abstractNumId w:val="8"/>
  </w:num>
  <w:num w:numId="10">
    <w:abstractNumId w:val="9"/>
  </w:num>
  <w:num w:numId="11">
    <w:abstractNumId w:val="12"/>
  </w:num>
  <w:num w:numId="12">
    <w:abstractNumId w:val="15"/>
  </w:num>
  <w:num w:numId="13">
    <w:abstractNumId w:val="21"/>
  </w:num>
  <w:num w:numId="14">
    <w:abstractNumId w:val="20"/>
  </w:num>
  <w:num w:numId="15">
    <w:abstractNumId w:val="17"/>
  </w:num>
  <w:num w:numId="16">
    <w:abstractNumId w:val="4"/>
  </w:num>
  <w:num w:numId="17">
    <w:abstractNumId w:val="22"/>
  </w:num>
  <w:num w:numId="18">
    <w:abstractNumId w:val="0"/>
  </w:num>
  <w:num w:numId="19">
    <w:abstractNumId w:val="1"/>
  </w:num>
  <w:num w:numId="20">
    <w:abstractNumId w:val="18"/>
  </w:num>
  <w:num w:numId="21">
    <w:abstractNumId w:val="23"/>
  </w:num>
  <w:num w:numId="22">
    <w:abstractNumId w:val="3"/>
  </w:num>
  <w:num w:numId="23">
    <w:abstractNumId w:val="7"/>
  </w:num>
  <w:num w:numId="24">
    <w:abstractNumId w:val="19"/>
  </w:num>
  <w:num w:numId="25">
    <w:abstractNumId w:val="16"/>
  </w:num>
  <w:num w:numId="26">
    <w:abstractNumId w:val="14"/>
  </w:num>
  <w:num w:numId="27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B14"/>
    <w:rsid w:val="0000290E"/>
    <w:rsid w:val="00004E6A"/>
    <w:rsid w:val="0000593C"/>
    <w:rsid w:val="000079DF"/>
    <w:rsid w:val="00021089"/>
    <w:rsid w:val="00021404"/>
    <w:rsid w:val="0003384B"/>
    <w:rsid w:val="00037B44"/>
    <w:rsid w:val="00042037"/>
    <w:rsid w:val="00044A6B"/>
    <w:rsid w:val="00050737"/>
    <w:rsid w:val="000A5632"/>
    <w:rsid w:val="000B260C"/>
    <w:rsid w:val="000B2B1C"/>
    <w:rsid w:val="000B7EE4"/>
    <w:rsid w:val="000C198F"/>
    <w:rsid w:val="000C4422"/>
    <w:rsid w:val="000C7262"/>
    <w:rsid w:val="000D664A"/>
    <w:rsid w:val="000E59CE"/>
    <w:rsid w:val="000E7546"/>
    <w:rsid w:val="000F1842"/>
    <w:rsid w:val="0010343D"/>
    <w:rsid w:val="001047EC"/>
    <w:rsid w:val="0011334F"/>
    <w:rsid w:val="0011415D"/>
    <w:rsid w:val="0011481C"/>
    <w:rsid w:val="00122600"/>
    <w:rsid w:val="00124590"/>
    <w:rsid w:val="00126935"/>
    <w:rsid w:val="0013007C"/>
    <w:rsid w:val="00130441"/>
    <w:rsid w:val="001348DC"/>
    <w:rsid w:val="00140F3A"/>
    <w:rsid w:val="00141B7C"/>
    <w:rsid w:val="0014378A"/>
    <w:rsid w:val="0014397B"/>
    <w:rsid w:val="00146D1B"/>
    <w:rsid w:val="0014781D"/>
    <w:rsid w:val="00151E78"/>
    <w:rsid w:val="001547CA"/>
    <w:rsid w:val="0016389E"/>
    <w:rsid w:val="00165D98"/>
    <w:rsid w:val="0017295E"/>
    <w:rsid w:val="00173164"/>
    <w:rsid w:val="00177199"/>
    <w:rsid w:val="00177C16"/>
    <w:rsid w:val="0018579F"/>
    <w:rsid w:val="001A6942"/>
    <w:rsid w:val="001A6A70"/>
    <w:rsid w:val="001B2B2C"/>
    <w:rsid w:val="001B3C27"/>
    <w:rsid w:val="001C5FD5"/>
    <w:rsid w:val="001C67D7"/>
    <w:rsid w:val="001C750A"/>
    <w:rsid w:val="001D0370"/>
    <w:rsid w:val="001D579B"/>
    <w:rsid w:val="001D7C0E"/>
    <w:rsid w:val="001E542E"/>
    <w:rsid w:val="001E6C8B"/>
    <w:rsid w:val="001F3054"/>
    <w:rsid w:val="001F3313"/>
    <w:rsid w:val="001F5E04"/>
    <w:rsid w:val="00204B38"/>
    <w:rsid w:val="00207A94"/>
    <w:rsid w:val="00210158"/>
    <w:rsid w:val="00210265"/>
    <w:rsid w:val="00213BAF"/>
    <w:rsid w:val="00221D8B"/>
    <w:rsid w:val="00226510"/>
    <w:rsid w:val="00231292"/>
    <w:rsid w:val="002441A6"/>
    <w:rsid w:val="002459CA"/>
    <w:rsid w:val="00247CD8"/>
    <w:rsid w:val="0025235F"/>
    <w:rsid w:val="00260A2B"/>
    <w:rsid w:val="002644DA"/>
    <w:rsid w:val="00272D38"/>
    <w:rsid w:val="002732A1"/>
    <w:rsid w:val="00274404"/>
    <w:rsid w:val="002814A6"/>
    <w:rsid w:val="00284622"/>
    <w:rsid w:val="00285738"/>
    <w:rsid w:val="00293163"/>
    <w:rsid w:val="00297B23"/>
    <w:rsid w:val="002A2872"/>
    <w:rsid w:val="002A3C53"/>
    <w:rsid w:val="002B10FE"/>
    <w:rsid w:val="002B25E0"/>
    <w:rsid w:val="002B490A"/>
    <w:rsid w:val="002B65DF"/>
    <w:rsid w:val="002C58E5"/>
    <w:rsid w:val="002C64B5"/>
    <w:rsid w:val="002C71A5"/>
    <w:rsid w:val="002D32AF"/>
    <w:rsid w:val="002D3509"/>
    <w:rsid w:val="002D4D2C"/>
    <w:rsid w:val="002D519D"/>
    <w:rsid w:val="002D71FD"/>
    <w:rsid w:val="002E0362"/>
    <w:rsid w:val="002E0A25"/>
    <w:rsid w:val="002F3FDE"/>
    <w:rsid w:val="002F78F7"/>
    <w:rsid w:val="00301D07"/>
    <w:rsid w:val="00302B07"/>
    <w:rsid w:val="00307CC2"/>
    <w:rsid w:val="00311686"/>
    <w:rsid w:val="003172C3"/>
    <w:rsid w:val="00320D20"/>
    <w:rsid w:val="003310E9"/>
    <w:rsid w:val="003340A7"/>
    <w:rsid w:val="00337655"/>
    <w:rsid w:val="00340E39"/>
    <w:rsid w:val="003414CA"/>
    <w:rsid w:val="00341A57"/>
    <w:rsid w:val="00354B7C"/>
    <w:rsid w:val="00354CE4"/>
    <w:rsid w:val="0036071B"/>
    <w:rsid w:val="00362978"/>
    <w:rsid w:val="00363FD6"/>
    <w:rsid w:val="00371AF0"/>
    <w:rsid w:val="00381BF3"/>
    <w:rsid w:val="003830F2"/>
    <w:rsid w:val="00385D99"/>
    <w:rsid w:val="00395525"/>
    <w:rsid w:val="00395F1F"/>
    <w:rsid w:val="003A0F8A"/>
    <w:rsid w:val="003A1FBB"/>
    <w:rsid w:val="003A5C27"/>
    <w:rsid w:val="003C04E5"/>
    <w:rsid w:val="003E0362"/>
    <w:rsid w:val="003E072E"/>
    <w:rsid w:val="003E1F54"/>
    <w:rsid w:val="003E3970"/>
    <w:rsid w:val="003E4349"/>
    <w:rsid w:val="003E57D0"/>
    <w:rsid w:val="003E7F93"/>
    <w:rsid w:val="003F7DB2"/>
    <w:rsid w:val="00403DC5"/>
    <w:rsid w:val="004044F0"/>
    <w:rsid w:val="004055B2"/>
    <w:rsid w:val="00420B07"/>
    <w:rsid w:val="00425C99"/>
    <w:rsid w:val="00433C1F"/>
    <w:rsid w:val="00434646"/>
    <w:rsid w:val="00437609"/>
    <w:rsid w:val="00455C5A"/>
    <w:rsid w:val="00455C84"/>
    <w:rsid w:val="00460BAC"/>
    <w:rsid w:val="00466FD9"/>
    <w:rsid w:val="00476112"/>
    <w:rsid w:val="00476CCF"/>
    <w:rsid w:val="00480D24"/>
    <w:rsid w:val="004814D1"/>
    <w:rsid w:val="00481AF8"/>
    <w:rsid w:val="00484EEC"/>
    <w:rsid w:val="00490490"/>
    <w:rsid w:val="00491B06"/>
    <w:rsid w:val="004A499B"/>
    <w:rsid w:val="004A516D"/>
    <w:rsid w:val="004A56E8"/>
    <w:rsid w:val="004B4E72"/>
    <w:rsid w:val="004C2461"/>
    <w:rsid w:val="004C2490"/>
    <w:rsid w:val="004D2ECE"/>
    <w:rsid w:val="004D3502"/>
    <w:rsid w:val="004D4246"/>
    <w:rsid w:val="004D69F6"/>
    <w:rsid w:val="004E034B"/>
    <w:rsid w:val="004E0C07"/>
    <w:rsid w:val="004E20E4"/>
    <w:rsid w:val="004E335F"/>
    <w:rsid w:val="004F0AAC"/>
    <w:rsid w:val="004F4116"/>
    <w:rsid w:val="004F446E"/>
    <w:rsid w:val="00503F05"/>
    <w:rsid w:val="00504D0C"/>
    <w:rsid w:val="00512CDF"/>
    <w:rsid w:val="00515C51"/>
    <w:rsid w:val="00515ED9"/>
    <w:rsid w:val="005170E3"/>
    <w:rsid w:val="00520487"/>
    <w:rsid w:val="005206AB"/>
    <w:rsid w:val="00522C11"/>
    <w:rsid w:val="005441EE"/>
    <w:rsid w:val="00544D9F"/>
    <w:rsid w:val="00546CAA"/>
    <w:rsid w:val="00547702"/>
    <w:rsid w:val="00557C74"/>
    <w:rsid w:val="0056025E"/>
    <w:rsid w:val="00561BDB"/>
    <w:rsid w:val="005627DB"/>
    <w:rsid w:val="00562A47"/>
    <w:rsid w:val="005816D1"/>
    <w:rsid w:val="005868DD"/>
    <w:rsid w:val="00587826"/>
    <w:rsid w:val="005B02DC"/>
    <w:rsid w:val="005B2832"/>
    <w:rsid w:val="005B28AD"/>
    <w:rsid w:val="005B4497"/>
    <w:rsid w:val="005C1470"/>
    <w:rsid w:val="005C1F00"/>
    <w:rsid w:val="005C74E4"/>
    <w:rsid w:val="005D3BFA"/>
    <w:rsid w:val="005D4290"/>
    <w:rsid w:val="005D5E3D"/>
    <w:rsid w:val="005E5287"/>
    <w:rsid w:val="005F4D4A"/>
    <w:rsid w:val="006030C5"/>
    <w:rsid w:val="00606F70"/>
    <w:rsid w:val="00612B3F"/>
    <w:rsid w:val="00614742"/>
    <w:rsid w:val="00623BB9"/>
    <w:rsid w:val="0062665C"/>
    <w:rsid w:val="00627F25"/>
    <w:rsid w:val="0063573A"/>
    <w:rsid w:val="00644C6C"/>
    <w:rsid w:val="00651F72"/>
    <w:rsid w:val="006605EC"/>
    <w:rsid w:val="00662630"/>
    <w:rsid w:val="00665B05"/>
    <w:rsid w:val="006706B3"/>
    <w:rsid w:val="00673649"/>
    <w:rsid w:val="00674B24"/>
    <w:rsid w:val="00680771"/>
    <w:rsid w:val="00681084"/>
    <w:rsid w:val="00681B08"/>
    <w:rsid w:val="00682034"/>
    <w:rsid w:val="00683F89"/>
    <w:rsid w:val="00685662"/>
    <w:rsid w:val="0069455B"/>
    <w:rsid w:val="00696471"/>
    <w:rsid w:val="006A3562"/>
    <w:rsid w:val="006A6BC2"/>
    <w:rsid w:val="006A6CC7"/>
    <w:rsid w:val="006D2645"/>
    <w:rsid w:val="006D671B"/>
    <w:rsid w:val="006D6FBA"/>
    <w:rsid w:val="006D7D18"/>
    <w:rsid w:val="006F58C5"/>
    <w:rsid w:val="006F604F"/>
    <w:rsid w:val="006F6D6A"/>
    <w:rsid w:val="006F7D68"/>
    <w:rsid w:val="00703321"/>
    <w:rsid w:val="007109A1"/>
    <w:rsid w:val="0071600B"/>
    <w:rsid w:val="007161D4"/>
    <w:rsid w:val="00716218"/>
    <w:rsid w:val="00724373"/>
    <w:rsid w:val="00735D66"/>
    <w:rsid w:val="007370EC"/>
    <w:rsid w:val="00741655"/>
    <w:rsid w:val="0074673F"/>
    <w:rsid w:val="0075204E"/>
    <w:rsid w:val="00754D42"/>
    <w:rsid w:val="0075536D"/>
    <w:rsid w:val="00763357"/>
    <w:rsid w:val="007710A9"/>
    <w:rsid w:val="0077347A"/>
    <w:rsid w:val="00777E1C"/>
    <w:rsid w:val="00783247"/>
    <w:rsid w:val="007859CE"/>
    <w:rsid w:val="00786F57"/>
    <w:rsid w:val="007929BB"/>
    <w:rsid w:val="007A22E3"/>
    <w:rsid w:val="007B0070"/>
    <w:rsid w:val="007C2584"/>
    <w:rsid w:val="007D6BA8"/>
    <w:rsid w:val="007E062F"/>
    <w:rsid w:val="007E75E5"/>
    <w:rsid w:val="007F4790"/>
    <w:rsid w:val="007F63EE"/>
    <w:rsid w:val="00814911"/>
    <w:rsid w:val="00824920"/>
    <w:rsid w:val="008251B3"/>
    <w:rsid w:val="00831B75"/>
    <w:rsid w:val="00833A75"/>
    <w:rsid w:val="00845461"/>
    <w:rsid w:val="00845B98"/>
    <w:rsid w:val="00847D61"/>
    <w:rsid w:val="008513ED"/>
    <w:rsid w:val="008520BB"/>
    <w:rsid w:val="00854765"/>
    <w:rsid w:val="008577A6"/>
    <w:rsid w:val="008603D9"/>
    <w:rsid w:val="00861B62"/>
    <w:rsid w:val="00863FFF"/>
    <w:rsid w:val="0087093E"/>
    <w:rsid w:val="0087256C"/>
    <w:rsid w:val="00875BC4"/>
    <w:rsid w:val="008767F9"/>
    <w:rsid w:val="00890695"/>
    <w:rsid w:val="00893F19"/>
    <w:rsid w:val="008971A8"/>
    <w:rsid w:val="008A2218"/>
    <w:rsid w:val="008A5BF2"/>
    <w:rsid w:val="008A6D03"/>
    <w:rsid w:val="008A7C0E"/>
    <w:rsid w:val="008B06AF"/>
    <w:rsid w:val="008B0BD7"/>
    <w:rsid w:val="008B7172"/>
    <w:rsid w:val="008C4EEA"/>
    <w:rsid w:val="008C5FB6"/>
    <w:rsid w:val="008C7FDE"/>
    <w:rsid w:val="008D1B73"/>
    <w:rsid w:val="008D1DCE"/>
    <w:rsid w:val="008D2E17"/>
    <w:rsid w:val="008D4D0F"/>
    <w:rsid w:val="008D544D"/>
    <w:rsid w:val="008E0677"/>
    <w:rsid w:val="008E6981"/>
    <w:rsid w:val="008F0E2F"/>
    <w:rsid w:val="008F5047"/>
    <w:rsid w:val="00903071"/>
    <w:rsid w:val="0090374E"/>
    <w:rsid w:val="00907071"/>
    <w:rsid w:val="00914482"/>
    <w:rsid w:val="0091485E"/>
    <w:rsid w:val="0091538A"/>
    <w:rsid w:val="00924274"/>
    <w:rsid w:val="0092774A"/>
    <w:rsid w:val="0093374C"/>
    <w:rsid w:val="00933B8F"/>
    <w:rsid w:val="0094503A"/>
    <w:rsid w:val="00945EDD"/>
    <w:rsid w:val="00956991"/>
    <w:rsid w:val="0096169A"/>
    <w:rsid w:val="00964FD1"/>
    <w:rsid w:val="00980814"/>
    <w:rsid w:val="009823DA"/>
    <w:rsid w:val="0098341C"/>
    <w:rsid w:val="009877D0"/>
    <w:rsid w:val="009975B6"/>
    <w:rsid w:val="009A5359"/>
    <w:rsid w:val="009A7417"/>
    <w:rsid w:val="009B4B07"/>
    <w:rsid w:val="009C379A"/>
    <w:rsid w:val="009C64CE"/>
    <w:rsid w:val="009D31B7"/>
    <w:rsid w:val="009D5876"/>
    <w:rsid w:val="009D73D4"/>
    <w:rsid w:val="009F0500"/>
    <w:rsid w:val="009F1B51"/>
    <w:rsid w:val="00A00C09"/>
    <w:rsid w:val="00A10A68"/>
    <w:rsid w:val="00A14AD3"/>
    <w:rsid w:val="00A30F1A"/>
    <w:rsid w:val="00A420B1"/>
    <w:rsid w:val="00A453A6"/>
    <w:rsid w:val="00A52595"/>
    <w:rsid w:val="00A61A85"/>
    <w:rsid w:val="00A62611"/>
    <w:rsid w:val="00A77024"/>
    <w:rsid w:val="00A83698"/>
    <w:rsid w:val="00A91387"/>
    <w:rsid w:val="00AA3DA3"/>
    <w:rsid w:val="00AA4A75"/>
    <w:rsid w:val="00AA7293"/>
    <w:rsid w:val="00AA74AD"/>
    <w:rsid w:val="00AB1D0E"/>
    <w:rsid w:val="00AB21AA"/>
    <w:rsid w:val="00AB2635"/>
    <w:rsid w:val="00AB2949"/>
    <w:rsid w:val="00AB30C2"/>
    <w:rsid w:val="00AB44D3"/>
    <w:rsid w:val="00AB7AE3"/>
    <w:rsid w:val="00AC3E49"/>
    <w:rsid w:val="00AC4E41"/>
    <w:rsid w:val="00AC50E7"/>
    <w:rsid w:val="00AC61EF"/>
    <w:rsid w:val="00AD68B4"/>
    <w:rsid w:val="00AE04EA"/>
    <w:rsid w:val="00AE78FF"/>
    <w:rsid w:val="00AF3688"/>
    <w:rsid w:val="00AF538D"/>
    <w:rsid w:val="00AF7575"/>
    <w:rsid w:val="00B00A97"/>
    <w:rsid w:val="00B111A9"/>
    <w:rsid w:val="00B13603"/>
    <w:rsid w:val="00B174A5"/>
    <w:rsid w:val="00B20B36"/>
    <w:rsid w:val="00B2750A"/>
    <w:rsid w:val="00B40AB8"/>
    <w:rsid w:val="00B50BA0"/>
    <w:rsid w:val="00B53020"/>
    <w:rsid w:val="00B61CD9"/>
    <w:rsid w:val="00B650C2"/>
    <w:rsid w:val="00B6636A"/>
    <w:rsid w:val="00B67AF4"/>
    <w:rsid w:val="00B77557"/>
    <w:rsid w:val="00B820C7"/>
    <w:rsid w:val="00B86B14"/>
    <w:rsid w:val="00B90833"/>
    <w:rsid w:val="00B944AC"/>
    <w:rsid w:val="00BA3EE1"/>
    <w:rsid w:val="00BB29A5"/>
    <w:rsid w:val="00BB4BF2"/>
    <w:rsid w:val="00BB74A0"/>
    <w:rsid w:val="00BC0169"/>
    <w:rsid w:val="00BC722C"/>
    <w:rsid w:val="00BD4804"/>
    <w:rsid w:val="00BD48BC"/>
    <w:rsid w:val="00BD73AD"/>
    <w:rsid w:val="00BF6F29"/>
    <w:rsid w:val="00C07D87"/>
    <w:rsid w:val="00C14B89"/>
    <w:rsid w:val="00C232C9"/>
    <w:rsid w:val="00C24EE3"/>
    <w:rsid w:val="00C25884"/>
    <w:rsid w:val="00C3173B"/>
    <w:rsid w:val="00C3385D"/>
    <w:rsid w:val="00C34289"/>
    <w:rsid w:val="00C34BCC"/>
    <w:rsid w:val="00C446FA"/>
    <w:rsid w:val="00C60DDF"/>
    <w:rsid w:val="00C666EC"/>
    <w:rsid w:val="00C70872"/>
    <w:rsid w:val="00C71163"/>
    <w:rsid w:val="00C76097"/>
    <w:rsid w:val="00C95D48"/>
    <w:rsid w:val="00CA4FF9"/>
    <w:rsid w:val="00CA65FE"/>
    <w:rsid w:val="00CA7789"/>
    <w:rsid w:val="00CC0C56"/>
    <w:rsid w:val="00CC159A"/>
    <w:rsid w:val="00CC3773"/>
    <w:rsid w:val="00CC449B"/>
    <w:rsid w:val="00D11B2F"/>
    <w:rsid w:val="00D1207E"/>
    <w:rsid w:val="00D20885"/>
    <w:rsid w:val="00D23F64"/>
    <w:rsid w:val="00D30C3B"/>
    <w:rsid w:val="00D40AAA"/>
    <w:rsid w:val="00D4225E"/>
    <w:rsid w:val="00D44EC2"/>
    <w:rsid w:val="00D463CF"/>
    <w:rsid w:val="00D47F40"/>
    <w:rsid w:val="00D50CC7"/>
    <w:rsid w:val="00D51C65"/>
    <w:rsid w:val="00D638E6"/>
    <w:rsid w:val="00D6439E"/>
    <w:rsid w:val="00D83307"/>
    <w:rsid w:val="00D85740"/>
    <w:rsid w:val="00D91AC0"/>
    <w:rsid w:val="00D936E2"/>
    <w:rsid w:val="00DA1829"/>
    <w:rsid w:val="00DB01BE"/>
    <w:rsid w:val="00DB20CF"/>
    <w:rsid w:val="00DB2952"/>
    <w:rsid w:val="00DB4DCB"/>
    <w:rsid w:val="00DC30AB"/>
    <w:rsid w:val="00DC33B2"/>
    <w:rsid w:val="00DD0D53"/>
    <w:rsid w:val="00DE4F79"/>
    <w:rsid w:val="00E04E72"/>
    <w:rsid w:val="00E0506C"/>
    <w:rsid w:val="00E06B98"/>
    <w:rsid w:val="00E10370"/>
    <w:rsid w:val="00E10899"/>
    <w:rsid w:val="00E10C09"/>
    <w:rsid w:val="00E119E4"/>
    <w:rsid w:val="00E123FB"/>
    <w:rsid w:val="00E170C1"/>
    <w:rsid w:val="00E224BD"/>
    <w:rsid w:val="00E23323"/>
    <w:rsid w:val="00E31C6E"/>
    <w:rsid w:val="00E516AC"/>
    <w:rsid w:val="00E5578A"/>
    <w:rsid w:val="00E57306"/>
    <w:rsid w:val="00E609D5"/>
    <w:rsid w:val="00E62385"/>
    <w:rsid w:val="00E6609F"/>
    <w:rsid w:val="00E66B84"/>
    <w:rsid w:val="00E703A5"/>
    <w:rsid w:val="00E71BDC"/>
    <w:rsid w:val="00E73378"/>
    <w:rsid w:val="00E73969"/>
    <w:rsid w:val="00E93130"/>
    <w:rsid w:val="00E937FD"/>
    <w:rsid w:val="00EA56B2"/>
    <w:rsid w:val="00EB3A3F"/>
    <w:rsid w:val="00EB4332"/>
    <w:rsid w:val="00EB61B6"/>
    <w:rsid w:val="00EB7789"/>
    <w:rsid w:val="00EC57D4"/>
    <w:rsid w:val="00ED1508"/>
    <w:rsid w:val="00ED4145"/>
    <w:rsid w:val="00ED5399"/>
    <w:rsid w:val="00EE1C07"/>
    <w:rsid w:val="00EE3F8F"/>
    <w:rsid w:val="00EE7218"/>
    <w:rsid w:val="00EF2894"/>
    <w:rsid w:val="00EF2D79"/>
    <w:rsid w:val="00EF58C8"/>
    <w:rsid w:val="00EF656D"/>
    <w:rsid w:val="00F00480"/>
    <w:rsid w:val="00F02AE4"/>
    <w:rsid w:val="00F21E91"/>
    <w:rsid w:val="00F252C3"/>
    <w:rsid w:val="00F3493B"/>
    <w:rsid w:val="00F358DA"/>
    <w:rsid w:val="00F40837"/>
    <w:rsid w:val="00F40ADE"/>
    <w:rsid w:val="00F4309D"/>
    <w:rsid w:val="00F534AE"/>
    <w:rsid w:val="00F650DF"/>
    <w:rsid w:val="00F75CB9"/>
    <w:rsid w:val="00F81059"/>
    <w:rsid w:val="00F812CD"/>
    <w:rsid w:val="00F83203"/>
    <w:rsid w:val="00F8337B"/>
    <w:rsid w:val="00F84BC5"/>
    <w:rsid w:val="00F87873"/>
    <w:rsid w:val="00FA60F7"/>
    <w:rsid w:val="00FA74BE"/>
    <w:rsid w:val="00FB3551"/>
    <w:rsid w:val="00FB7C7D"/>
    <w:rsid w:val="00FC1588"/>
    <w:rsid w:val="00FC7117"/>
    <w:rsid w:val="00FE0CB8"/>
    <w:rsid w:val="00FE7C54"/>
    <w:rsid w:val="00FF0011"/>
    <w:rsid w:val="00FF0A7F"/>
    <w:rsid w:val="00FF13E4"/>
    <w:rsid w:val="00FF1A51"/>
    <w:rsid w:val="00FF1B70"/>
    <w:rsid w:val="00FF1E94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116ADB6"/>
  <w15:chartTrackingRefBased/>
  <w15:docId w15:val="{BF5CF2E6-7053-4F28-A11A-2DAA9386B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6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keepNext/>
      <w:tabs>
        <w:tab w:val="left" w:pos="0"/>
      </w:tabs>
      <w:jc w:val="both"/>
    </w:pPr>
    <w:rPr>
      <w:sz w:val="24"/>
    </w:rPr>
  </w:style>
  <w:style w:type="paragraph" w:styleId="Ttulo1">
    <w:name w:val="heading 1"/>
    <w:basedOn w:val="Normal"/>
    <w:next w:val="Normal"/>
    <w:autoRedefine/>
    <w:qFormat/>
    <w:rsid w:val="0036071B"/>
    <w:pPr>
      <w:numPr>
        <w:numId w:val="1"/>
      </w:numPr>
      <w:tabs>
        <w:tab w:val="clear" w:pos="0"/>
      </w:tabs>
      <w:spacing w:line="360" w:lineRule="auto"/>
      <w:jc w:val="left"/>
      <w:outlineLvl w:val="0"/>
    </w:pPr>
    <w:rPr>
      <w:b/>
      <w:iCs/>
      <w:caps/>
      <w:kern w:val="28"/>
    </w:rPr>
  </w:style>
  <w:style w:type="paragraph" w:styleId="Ttulo2">
    <w:name w:val="heading 2"/>
    <w:basedOn w:val="Normal"/>
    <w:next w:val="Normal"/>
    <w:autoRedefine/>
    <w:qFormat/>
    <w:rsid w:val="00E71BDC"/>
    <w:pPr>
      <w:numPr>
        <w:ilvl w:val="1"/>
        <w:numId w:val="1"/>
      </w:numPr>
      <w:tabs>
        <w:tab w:val="clear" w:pos="0"/>
      </w:tabs>
      <w:spacing w:line="360" w:lineRule="auto"/>
      <w:jc w:val="left"/>
      <w:outlineLvl w:val="1"/>
    </w:pPr>
    <w:rPr>
      <w:b/>
      <w:caps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tabs>
        <w:tab w:val="clear" w:pos="0"/>
      </w:tabs>
      <w:spacing w:before="120" w:after="120" w:line="360" w:lineRule="auto"/>
      <w:jc w:val="left"/>
      <w:outlineLvl w:val="2"/>
    </w:pPr>
    <w:rPr>
      <w:iCs/>
    </w:rPr>
  </w:style>
  <w:style w:type="paragraph" w:styleId="Ttulo4">
    <w:name w:val="heading 4"/>
    <w:basedOn w:val="Normal"/>
    <w:next w:val="Normal"/>
    <w:autoRedefine/>
    <w:qFormat/>
    <w:pPr>
      <w:numPr>
        <w:ilvl w:val="3"/>
        <w:numId w:val="1"/>
      </w:numPr>
      <w:spacing w:line="360" w:lineRule="auto"/>
      <w:outlineLvl w:val="3"/>
    </w:pPr>
    <w:rPr>
      <w:kern w:val="16"/>
    </w:rPr>
  </w:style>
  <w:style w:type="paragraph" w:styleId="Ttulo5">
    <w:name w:val="heading 5"/>
    <w:basedOn w:val="Normal"/>
    <w:next w:val="Normal"/>
    <w:autoRedefine/>
    <w:qFormat/>
    <w:pPr>
      <w:numPr>
        <w:ilvl w:val="4"/>
        <w:numId w:val="1"/>
      </w:numPr>
      <w:spacing w:line="360" w:lineRule="auto"/>
      <w:jc w:val="left"/>
      <w:outlineLvl w:val="4"/>
    </w:pPr>
  </w:style>
  <w:style w:type="paragraph" w:styleId="Ttulo6">
    <w:name w:val="heading 6"/>
    <w:basedOn w:val="Normal"/>
    <w:next w:val="Normal"/>
    <w:autoRedefine/>
    <w:qFormat/>
    <w:pPr>
      <w:tabs>
        <w:tab w:val="clear" w:pos="0"/>
      </w:tabs>
      <w:outlineLvl w:val="5"/>
    </w:pPr>
    <w:rPr>
      <w:caps/>
      <w:position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tabs>
        <w:tab w:val="clear" w:pos="0"/>
      </w:tabs>
      <w:jc w:val="center"/>
      <w:outlineLvl w:val="6"/>
    </w:pPr>
    <w:rPr>
      <w:b/>
      <w:position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tabs>
        <w:tab w:val="clear" w:pos="0"/>
      </w:tabs>
      <w:outlineLvl w:val="7"/>
    </w:pPr>
    <w:rPr>
      <w:i/>
      <w:position w:val="16"/>
    </w:rPr>
  </w:style>
  <w:style w:type="paragraph" w:styleId="Ttulo9">
    <w:name w:val="heading 9"/>
    <w:basedOn w:val="Normal"/>
    <w:next w:val="Normal"/>
    <w:qFormat/>
    <w:pPr>
      <w:spacing w:line="360" w:lineRule="atLeast"/>
      <w:jc w:val="center"/>
      <w:outlineLvl w:val="8"/>
    </w:pPr>
    <w:rPr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autoRedefine/>
    <w:qFormat/>
    <w:pPr>
      <w:keepNext w:val="0"/>
      <w:tabs>
        <w:tab w:val="clear" w:pos="0"/>
        <w:tab w:val="left" w:pos="9260"/>
      </w:tabs>
      <w:spacing w:before="120" w:after="120"/>
      <w:jc w:val="center"/>
    </w:pPr>
    <w:rPr>
      <w:b/>
      <w:bCs/>
      <w:snapToGrid w:val="0"/>
    </w:rPr>
  </w:style>
  <w:style w:type="paragraph" w:styleId="Corpodetexto">
    <w:name w:val="Body Text"/>
    <w:basedOn w:val="Normal"/>
    <w:pPr>
      <w:jc w:val="center"/>
    </w:pPr>
  </w:style>
  <w:style w:type="paragraph" w:styleId="Sumrio1">
    <w:name w:val="toc 1"/>
    <w:basedOn w:val="Normal"/>
    <w:next w:val="Normal"/>
    <w:autoRedefine/>
    <w:uiPriority w:val="39"/>
    <w:rsid w:val="005B4497"/>
    <w:pPr>
      <w:tabs>
        <w:tab w:val="clear" w:pos="0"/>
        <w:tab w:val="left" w:pos="284"/>
        <w:tab w:val="right" w:leader="dot" w:pos="9072"/>
      </w:tabs>
      <w:spacing w:line="400" w:lineRule="atLeast"/>
      <w:jc w:val="center"/>
    </w:pPr>
    <w:rPr>
      <w:b/>
      <w:caps/>
      <w:noProof/>
    </w:rPr>
  </w:style>
  <w:style w:type="paragraph" w:customStyle="1" w:styleId="marcador">
    <w:name w:val="marcador"/>
    <w:basedOn w:val="Normal"/>
    <w:autoRedefine/>
    <w:rsid w:val="00274404"/>
    <w:pPr>
      <w:keepNext w:val="0"/>
      <w:numPr>
        <w:numId w:val="3"/>
      </w:numPr>
      <w:tabs>
        <w:tab w:val="clear" w:pos="0"/>
        <w:tab w:val="clear" w:pos="1684"/>
      </w:tabs>
      <w:spacing w:line="360" w:lineRule="auto"/>
      <w:ind w:left="1191" w:hanging="227"/>
    </w:pPr>
    <w:rPr>
      <w:iCs/>
    </w:rPr>
  </w:style>
  <w:style w:type="paragraph" w:customStyle="1" w:styleId="Tabelaitens">
    <w:name w:val="Tabela itens"/>
    <w:basedOn w:val="Normal"/>
    <w:autoRedefine/>
    <w:pPr>
      <w:keepNext w:val="0"/>
      <w:tabs>
        <w:tab w:val="clear" w:pos="0"/>
      </w:tabs>
      <w:spacing w:line="360" w:lineRule="auto"/>
      <w:ind w:left="1276" w:hanging="1276"/>
      <w:jc w:val="left"/>
    </w:pPr>
    <w:rPr>
      <w:caps/>
      <w:snapToGrid w:val="0"/>
    </w:rPr>
  </w:style>
  <w:style w:type="paragraph" w:customStyle="1" w:styleId="Tabela">
    <w:name w:val="Tabela"/>
    <w:basedOn w:val="Legenda"/>
    <w:autoRedefine/>
    <w:pPr>
      <w:tabs>
        <w:tab w:val="clear" w:pos="9260"/>
      </w:tabs>
      <w:spacing w:after="0"/>
    </w:pPr>
    <w:rPr>
      <w:b w:val="0"/>
      <w:bCs w:val="0"/>
      <w:caps/>
    </w:rPr>
  </w:style>
  <w:style w:type="paragraph" w:customStyle="1" w:styleId="citao">
    <w:name w:val="citação"/>
    <w:basedOn w:val="Normal"/>
    <w:autoRedefine/>
    <w:rsid w:val="009D73D4"/>
    <w:pPr>
      <w:keepNext w:val="0"/>
      <w:tabs>
        <w:tab w:val="clear" w:pos="0"/>
      </w:tabs>
      <w:ind w:left="2268"/>
    </w:pPr>
    <w:rPr>
      <w:sz w:val="20"/>
    </w:rPr>
  </w:style>
  <w:style w:type="paragraph" w:customStyle="1" w:styleId="glossario">
    <w:name w:val="glossario"/>
    <w:basedOn w:val="Ttulo"/>
    <w:autoRedefine/>
    <w:pPr>
      <w:keepNext w:val="0"/>
      <w:tabs>
        <w:tab w:val="clear" w:pos="0"/>
      </w:tabs>
      <w:spacing w:before="120" w:after="120"/>
      <w:jc w:val="both"/>
      <w:outlineLvl w:val="9"/>
    </w:pPr>
    <w:rPr>
      <w:b w:val="0"/>
      <w:bCs/>
      <w:kern w:val="0"/>
      <w:lang w:val="pt-PT"/>
    </w:rPr>
  </w:style>
  <w:style w:type="paragraph" w:styleId="Ttulo">
    <w:name w:val="Title"/>
    <w:basedOn w:val="Normal"/>
    <w:autoRedefine/>
    <w:qFormat/>
    <w:rsid w:val="0092774A"/>
    <w:pPr>
      <w:spacing w:line="360" w:lineRule="auto"/>
      <w:jc w:val="center"/>
      <w:outlineLvl w:val="0"/>
    </w:pPr>
    <w:rPr>
      <w:b/>
      <w:caps/>
      <w:kern w:val="28"/>
    </w:rPr>
  </w:style>
  <w:style w:type="paragraph" w:styleId="ndicedeilustraes">
    <w:name w:val="table of figures"/>
    <w:aliases w:val="Índice de gráficos"/>
    <w:basedOn w:val="Normal"/>
    <w:next w:val="Normal"/>
    <w:autoRedefine/>
    <w:semiHidden/>
    <w:pPr>
      <w:keepNext w:val="0"/>
      <w:tabs>
        <w:tab w:val="clear" w:pos="0"/>
        <w:tab w:val="right" w:leader="dot" w:pos="9072"/>
      </w:tabs>
      <w:spacing w:line="400" w:lineRule="atLeast"/>
      <w:jc w:val="left"/>
    </w:pPr>
    <w:rPr>
      <w:noProof/>
    </w:rPr>
  </w:style>
  <w:style w:type="paragraph" w:styleId="Sumrio2">
    <w:name w:val="toc 2"/>
    <w:basedOn w:val="Normal"/>
    <w:next w:val="Normal"/>
    <w:autoRedefine/>
    <w:uiPriority w:val="39"/>
    <w:rsid w:val="00151E78"/>
    <w:pPr>
      <w:tabs>
        <w:tab w:val="clear" w:pos="0"/>
        <w:tab w:val="left" w:pos="426"/>
        <w:tab w:val="right" w:leader="dot" w:pos="9072"/>
      </w:tabs>
      <w:spacing w:line="400" w:lineRule="atLeast"/>
      <w:ind w:left="709" w:hanging="709"/>
      <w:jc w:val="left"/>
    </w:pPr>
    <w:rPr>
      <w:caps/>
      <w:noProof/>
      <w:szCs w:val="24"/>
    </w:rPr>
  </w:style>
  <w:style w:type="paragraph" w:styleId="Sumrio3">
    <w:name w:val="toc 3"/>
    <w:basedOn w:val="Normal"/>
    <w:next w:val="Normal"/>
    <w:autoRedefine/>
    <w:uiPriority w:val="39"/>
    <w:pPr>
      <w:tabs>
        <w:tab w:val="clear" w:pos="0"/>
        <w:tab w:val="left" w:pos="567"/>
        <w:tab w:val="right" w:leader="dot" w:pos="9072"/>
      </w:tabs>
      <w:spacing w:line="400" w:lineRule="atLeast"/>
      <w:jc w:val="left"/>
    </w:pPr>
    <w:rPr>
      <w:noProof/>
      <w:szCs w:val="24"/>
    </w:rPr>
  </w:style>
  <w:style w:type="paragraph" w:styleId="Sumrio4">
    <w:name w:val="toc 4"/>
    <w:basedOn w:val="Normal"/>
    <w:next w:val="Normal"/>
    <w:autoRedefine/>
    <w:uiPriority w:val="39"/>
    <w:pPr>
      <w:tabs>
        <w:tab w:val="clear" w:pos="0"/>
        <w:tab w:val="left" w:pos="851"/>
        <w:tab w:val="right" w:leader="dot" w:pos="9072"/>
      </w:tabs>
      <w:spacing w:line="400" w:lineRule="atLeast"/>
      <w:jc w:val="left"/>
    </w:pPr>
    <w:rPr>
      <w:noProof/>
      <w:szCs w:val="24"/>
    </w:rPr>
  </w:style>
  <w:style w:type="paragraph" w:customStyle="1" w:styleId="capa">
    <w:name w:val="capa"/>
    <w:basedOn w:val="Ttulo"/>
    <w:autoRedefine/>
    <w:rsid w:val="00274404"/>
    <w:pPr>
      <w:keepNext w:val="0"/>
      <w:tabs>
        <w:tab w:val="clear" w:pos="0"/>
      </w:tabs>
      <w:outlineLvl w:val="9"/>
    </w:pPr>
    <w:rPr>
      <w:kern w:val="0"/>
    </w:rPr>
  </w:style>
  <w:style w:type="character" w:styleId="Nmerodepgina">
    <w:name w:val="page number"/>
    <w:rPr>
      <w:rFonts w:ascii="Times New Roman" w:hAnsi="Times New Roman"/>
      <w:sz w:val="24"/>
    </w:rPr>
  </w:style>
  <w:style w:type="paragraph" w:styleId="Cabealho">
    <w:name w:val="header"/>
    <w:basedOn w:val="Normal"/>
    <w:pPr>
      <w:keepNext w:val="0"/>
      <w:tabs>
        <w:tab w:val="clear" w:pos="0"/>
        <w:tab w:val="center" w:pos="4320"/>
        <w:tab w:val="right" w:pos="8640"/>
      </w:tabs>
      <w:jc w:val="right"/>
    </w:pPr>
    <w:rPr>
      <w:sz w:val="20"/>
    </w:rPr>
  </w:style>
  <w:style w:type="paragraph" w:styleId="Recuodecorpodetexto3">
    <w:name w:val="Body Text Indent 3"/>
    <w:basedOn w:val="Normal"/>
    <w:pPr>
      <w:keepNext w:val="0"/>
      <w:tabs>
        <w:tab w:val="clear" w:pos="0"/>
      </w:tabs>
      <w:spacing w:before="120" w:after="120" w:line="360" w:lineRule="auto"/>
      <w:ind w:left="3402" w:right="-1"/>
    </w:pPr>
    <w:rPr>
      <w:sz w:val="28"/>
    </w:rPr>
  </w:style>
  <w:style w:type="paragraph" w:styleId="Rodap">
    <w:name w:val="footer"/>
    <w:basedOn w:val="Normal"/>
    <w:pPr>
      <w:keepNext w:val="0"/>
      <w:tabs>
        <w:tab w:val="clear" w:pos="0"/>
        <w:tab w:val="center" w:pos="4419"/>
        <w:tab w:val="right" w:pos="8838"/>
      </w:tabs>
      <w:spacing w:before="120" w:line="360" w:lineRule="auto"/>
      <w:jc w:val="center"/>
    </w:pPr>
  </w:style>
  <w:style w:type="paragraph" w:customStyle="1" w:styleId="helio">
    <w:name w:val="helio"/>
    <w:basedOn w:val="Normal"/>
    <w:autoRedefine/>
    <w:pPr>
      <w:keepNext w:val="0"/>
      <w:tabs>
        <w:tab w:val="clear" w:pos="0"/>
      </w:tabs>
      <w:spacing w:line="360" w:lineRule="auto"/>
      <w:ind w:right="-1"/>
      <w:jc w:val="center"/>
    </w:pPr>
    <w:rPr>
      <w:b/>
      <w:bCs/>
      <w:caps/>
    </w:rPr>
  </w:style>
  <w:style w:type="paragraph" w:customStyle="1" w:styleId="diss">
    <w:name w:val="diss"/>
    <w:basedOn w:val="Recuodecorpodetexto3"/>
    <w:pPr>
      <w:spacing w:line="240" w:lineRule="auto"/>
      <w:ind w:left="3969"/>
    </w:pPr>
    <w:rPr>
      <w:sz w:val="24"/>
    </w:rPr>
  </w:style>
  <w:style w:type="paragraph" w:styleId="Data">
    <w:name w:val="Date"/>
    <w:basedOn w:val="Normal"/>
    <w:next w:val="Normal"/>
    <w:pPr>
      <w:keepNext w:val="0"/>
      <w:tabs>
        <w:tab w:val="clear" w:pos="0"/>
      </w:tabs>
      <w:spacing w:before="120" w:after="120" w:line="360" w:lineRule="auto"/>
      <w:ind w:right="-1"/>
      <w:jc w:val="center"/>
    </w:pPr>
  </w:style>
  <w:style w:type="paragraph" w:customStyle="1" w:styleId="NOME">
    <w:name w:val="NOME"/>
    <w:basedOn w:val="Normal"/>
    <w:pPr>
      <w:keepNext w:val="0"/>
      <w:tabs>
        <w:tab w:val="clear" w:pos="0"/>
      </w:tabs>
      <w:spacing w:before="120" w:after="120" w:line="360" w:lineRule="auto"/>
      <w:ind w:right="-1" w:firstLine="576"/>
    </w:pPr>
  </w:style>
  <w:style w:type="paragraph" w:customStyle="1" w:styleId="leonel">
    <w:name w:val="leonel"/>
    <w:basedOn w:val="Recuodecorpodetexto3"/>
    <w:pPr>
      <w:spacing w:line="240" w:lineRule="auto"/>
      <w:ind w:left="3969"/>
      <w:jc w:val="center"/>
    </w:pPr>
    <w:rPr>
      <w:sz w:val="24"/>
    </w:rPr>
  </w:style>
  <w:style w:type="paragraph" w:customStyle="1" w:styleId="Banca">
    <w:name w:val="Banca"/>
    <w:basedOn w:val="Tabela"/>
    <w:autoRedefine/>
    <w:pPr>
      <w:spacing w:after="120"/>
      <w:jc w:val="left"/>
    </w:pPr>
    <w:rPr>
      <w:b/>
    </w:rPr>
  </w:style>
  <w:style w:type="paragraph" w:styleId="Corpodetexto2">
    <w:name w:val="Body Text 2"/>
    <w:basedOn w:val="Normal"/>
    <w:pPr>
      <w:keepNext w:val="0"/>
      <w:tabs>
        <w:tab w:val="clear" w:pos="0"/>
      </w:tabs>
      <w:spacing w:line="360" w:lineRule="auto"/>
    </w:pPr>
  </w:style>
  <w:style w:type="paragraph" w:customStyle="1" w:styleId="texto">
    <w:name w:val="texto"/>
    <w:basedOn w:val="Normal"/>
    <w:link w:val="textoChar"/>
    <w:autoRedefine/>
    <w:rsid w:val="0075204E"/>
    <w:pPr>
      <w:keepNext w:val="0"/>
      <w:widowControl w:val="0"/>
      <w:spacing w:line="360" w:lineRule="auto"/>
      <w:ind w:firstLine="709"/>
    </w:pPr>
    <w:rPr>
      <w:kern w:val="16"/>
      <w:lang w:val="x-none" w:eastAsia="x-none"/>
    </w:rPr>
  </w:style>
  <w:style w:type="paragraph" w:customStyle="1" w:styleId="numerador">
    <w:name w:val="numerador"/>
    <w:basedOn w:val="marcador"/>
    <w:autoRedefine/>
    <w:pPr>
      <w:numPr>
        <w:numId w:val="0"/>
      </w:numPr>
      <w:ind w:left="284"/>
    </w:pPr>
  </w:style>
  <w:style w:type="paragraph" w:styleId="Recuodecorpodetexto2">
    <w:name w:val="Body Text Indent 2"/>
    <w:basedOn w:val="Normal"/>
    <w:pPr>
      <w:keepNext w:val="0"/>
      <w:tabs>
        <w:tab w:val="clear" w:pos="0"/>
      </w:tabs>
      <w:spacing w:line="360" w:lineRule="auto"/>
      <w:ind w:left="708"/>
    </w:pPr>
  </w:style>
  <w:style w:type="paragraph" w:customStyle="1" w:styleId="int">
    <w:name w:val="int"/>
    <w:basedOn w:val="Normal"/>
    <w:pPr>
      <w:jc w:val="center"/>
    </w:pPr>
    <w:rPr>
      <w:rFonts w:ascii="Helvetica" w:hAnsi="Helvetica"/>
      <w:b/>
      <w:snapToGrid w:val="0"/>
      <w:color w:val="000000"/>
      <w:sz w:val="20"/>
    </w:rPr>
  </w:style>
  <w:style w:type="paragraph" w:customStyle="1" w:styleId="FONTE">
    <w:name w:val="FONTE"/>
    <w:basedOn w:val="Normal"/>
    <w:autoRedefine/>
    <w:pPr>
      <w:spacing w:before="120" w:after="120"/>
    </w:pPr>
    <w:rPr>
      <w:sz w:val="20"/>
    </w:rPr>
  </w:style>
  <w:style w:type="paragraph" w:styleId="Recuodecorpodetexto">
    <w:name w:val="Body Text Indent"/>
    <w:basedOn w:val="Normal"/>
    <w:pPr>
      <w:keepNext w:val="0"/>
      <w:tabs>
        <w:tab w:val="clear" w:pos="0"/>
      </w:tabs>
      <w:spacing w:line="360" w:lineRule="auto"/>
      <w:ind w:firstLine="708"/>
    </w:pPr>
  </w:style>
  <w:style w:type="paragraph" w:customStyle="1" w:styleId="referencia">
    <w:name w:val="referencia"/>
    <w:basedOn w:val="Normal"/>
    <w:autoRedefine/>
    <w:pPr>
      <w:spacing w:before="120" w:after="120"/>
    </w:pPr>
    <w:rPr>
      <w:position w:val="16"/>
    </w:rPr>
  </w:style>
  <w:style w:type="paragraph" w:customStyle="1" w:styleId="letra">
    <w:name w:val="letra"/>
    <w:basedOn w:val="numerador"/>
    <w:next w:val="Normal"/>
    <w:qFormat/>
    <w:rsid w:val="00A30F1A"/>
    <w:pPr>
      <w:numPr>
        <w:numId w:val="2"/>
      </w:numPr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Corpodetexto3">
    <w:name w:val="Body Text 3"/>
    <w:basedOn w:val="Normal"/>
    <w:pPr>
      <w:keepNext w:val="0"/>
      <w:tabs>
        <w:tab w:val="clear" w:pos="0"/>
      </w:tabs>
      <w:jc w:val="center"/>
    </w:pPr>
    <w:rPr>
      <w:sz w:val="16"/>
    </w:rPr>
  </w:style>
  <w:style w:type="paragraph" w:styleId="Sumrio5">
    <w:name w:val="toc 5"/>
    <w:basedOn w:val="Normal"/>
    <w:next w:val="Normal"/>
    <w:autoRedefine/>
    <w:semiHidden/>
    <w:pPr>
      <w:tabs>
        <w:tab w:val="clear" w:pos="0"/>
        <w:tab w:val="left" w:pos="993"/>
        <w:tab w:val="right" w:leader="dot" w:pos="9072"/>
      </w:tabs>
      <w:spacing w:line="400" w:lineRule="atLeast"/>
      <w:jc w:val="left"/>
    </w:pPr>
    <w:rPr>
      <w:noProof/>
      <w:szCs w:val="24"/>
    </w:rPr>
  </w:style>
  <w:style w:type="paragraph" w:styleId="Sumrio6">
    <w:name w:val="toc 6"/>
    <w:basedOn w:val="Normal"/>
    <w:next w:val="Normal"/>
    <w:autoRedefine/>
    <w:uiPriority w:val="39"/>
    <w:pPr>
      <w:tabs>
        <w:tab w:val="clear" w:pos="0"/>
        <w:tab w:val="right" w:leader="dot" w:pos="9072"/>
      </w:tabs>
      <w:spacing w:line="400" w:lineRule="atLeast"/>
      <w:jc w:val="left"/>
    </w:pPr>
    <w:rPr>
      <w:caps/>
    </w:rPr>
  </w:style>
  <w:style w:type="paragraph" w:styleId="Sumrio7">
    <w:name w:val="toc 7"/>
    <w:basedOn w:val="Normal"/>
    <w:next w:val="Normal"/>
    <w:autoRedefine/>
    <w:semiHidden/>
    <w:pPr>
      <w:tabs>
        <w:tab w:val="clear" w:pos="0"/>
      </w:tabs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tabs>
        <w:tab w:val="clear" w:pos="0"/>
      </w:tabs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tabs>
        <w:tab w:val="clear" w:pos="0"/>
      </w:tabs>
      <w:ind w:left="1920"/>
      <w:jc w:val="left"/>
    </w:pPr>
    <w:rPr>
      <w:sz w:val="18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dedi">
    <w:name w:val="dedi"/>
    <w:basedOn w:val="Corpodetexto"/>
  </w:style>
  <w:style w:type="paragraph" w:styleId="Pr-formataoHTML">
    <w:name w:val="HTML Preformatted"/>
    <w:basedOn w:val="Normal"/>
    <w:pPr>
      <w:keepNext w:val="0"/>
      <w:tabs>
        <w:tab w:val="clear" w:pos="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Courier New" w:hAnsi="Courier New" w:cs="Courier New"/>
      <w:color w:val="000000"/>
      <w:sz w:val="20"/>
    </w:rPr>
  </w:style>
  <w:style w:type="character" w:styleId="MquinadeescreverHTML">
    <w:name w:val="HTML Typewriter"/>
    <w:rPr>
      <w:rFonts w:ascii="Courier New" w:eastAsia="Courier New" w:hAnsi="Courier New" w:cs="Courier New"/>
      <w:sz w:val="20"/>
      <w:szCs w:val="20"/>
    </w:rPr>
  </w:style>
  <w:style w:type="paragraph" w:customStyle="1" w:styleId="negro">
    <w:name w:val="negro"/>
    <w:basedOn w:val="texto"/>
    <w:rPr>
      <w:b/>
      <w:bCs/>
    </w:rPr>
  </w:style>
  <w:style w:type="paragraph" w:customStyle="1" w:styleId="NOVE">
    <w:name w:val="NOVE"/>
    <w:basedOn w:val="Ttulo"/>
  </w:style>
  <w:style w:type="paragraph" w:customStyle="1" w:styleId="ALUNOCAPA">
    <w:name w:val="ALUNO CAPA"/>
    <w:basedOn w:val="Normal"/>
    <w:rsid w:val="001E542E"/>
    <w:pPr>
      <w:keepNext w:val="0"/>
      <w:tabs>
        <w:tab w:val="clear" w:pos="0"/>
      </w:tabs>
      <w:spacing w:line="360" w:lineRule="auto"/>
      <w:ind w:right="-1"/>
      <w:jc w:val="center"/>
    </w:pPr>
    <w:rPr>
      <w:b/>
    </w:rPr>
  </w:style>
  <w:style w:type="paragraph" w:customStyle="1" w:styleId="TITULODISSERTACAO">
    <w:name w:val="TITULO DISSERTACAO"/>
    <w:basedOn w:val="Normal"/>
    <w:rsid w:val="0063573A"/>
    <w:pPr>
      <w:keepNext w:val="0"/>
      <w:tabs>
        <w:tab w:val="clear" w:pos="0"/>
      </w:tabs>
      <w:spacing w:line="360" w:lineRule="auto"/>
      <w:jc w:val="center"/>
    </w:pPr>
    <w:rPr>
      <w:b/>
      <w:caps/>
    </w:rPr>
  </w:style>
  <w:style w:type="paragraph" w:customStyle="1" w:styleId="LOCAL">
    <w:name w:val="LOCAL"/>
    <w:basedOn w:val="Normal"/>
    <w:pPr>
      <w:keepNext w:val="0"/>
      <w:tabs>
        <w:tab w:val="clear" w:pos="0"/>
      </w:tabs>
      <w:spacing w:line="360" w:lineRule="auto"/>
      <w:jc w:val="center"/>
    </w:pPr>
    <w:rPr>
      <w:b/>
    </w:rPr>
  </w:style>
  <w:style w:type="paragraph" w:customStyle="1" w:styleId="tabtit">
    <w:name w:val="tabtit"/>
    <w:basedOn w:val="Normal"/>
    <w:autoRedefine/>
    <w:pPr>
      <w:keepNext w:val="0"/>
      <w:numPr>
        <w:ilvl w:val="12"/>
      </w:numPr>
      <w:tabs>
        <w:tab w:val="clear" w:pos="0"/>
      </w:tabs>
      <w:spacing w:before="120" w:after="120"/>
      <w:jc w:val="center"/>
    </w:pPr>
    <w:rPr>
      <w:b/>
    </w:rPr>
  </w:style>
  <w:style w:type="paragraph" w:customStyle="1" w:styleId="tab">
    <w:name w:val="tab"/>
    <w:basedOn w:val="Normal"/>
    <w:autoRedefine/>
    <w:pPr>
      <w:keepNext w:val="0"/>
      <w:numPr>
        <w:ilvl w:val="12"/>
      </w:numPr>
      <w:tabs>
        <w:tab w:val="clear" w:pos="0"/>
      </w:tabs>
      <w:spacing w:before="120" w:after="120"/>
      <w:jc w:val="left"/>
    </w:pPr>
  </w:style>
  <w:style w:type="paragraph" w:customStyle="1" w:styleId="tablado">
    <w:name w:val="tablado"/>
    <w:basedOn w:val="tab"/>
    <w:autoRedefine/>
    <w:pPr>
      <w:jc w:val="right"/>
    </w:pPr>
  </w:style>
  <w:style w:type="paragraph" w:customStyle="1" w:styleId="LegendaGrfico">
    <w:name w:val="Legenda Gráfico"/>
    <w:basedOn w:val="Normal"/>
    <w:qFormat/>
    <w:rsid w:val="005627DB"/>
    <w:pPr>
      <w:keepNext w:val="0"/>
      <w:tabs>
        <w:tab w:val="clear" w:pos="0"/>
        <w:tab w:val="left" w:pos="9260"/>
      </w:tabs>
      <w:spacing w:after="120"/>
      <w:jc w:val="left"/>
    </w:pPr>
    <w:rPr>
      <w:b/>
      <w:bCs/>
      <w:noProof/>
      <w:snapToGrid w:val="0"/>
    </w:rPr>
  </w:style>
  <w:style w:type="paragraph" w:customStyle="1" w:styleId="LegendaTabela">
    <w:name w:val="Legenda Tabela"/>
    <w:basedOn w:val="LegendaGrfico"/>
    <w:qFormat/>
    <w:rsid w:val="005627DB"/>
  </w:style>
  <w:style w:type="paragraph" w:customStyle="1" w:styleId="LegendaFigura">
    <w:name w:val="Legenda Figura"/>
    <w:basedOn w:val="LegendaTabela"/>
    <w:qFormat/>
    <w:rsid w:val="005627DB"/>
  </w:style>
  <w:style w:type="paragraph" w:customStyle="1" w:styleId="LegendaQuadro">
    <w:name w:val="Legenda Quadro"/>
    <w:basedOn w:val="LegendaFigura"/>
    <w:qFormat/>
    <w:rsid w:val="005627DB"/>
  </w:style>
  <w:style w:type="character" w:customStyle="1" w:styleId="textoChar">
    <w:name w:val="texto Char"/>
    <w:link w:val="texto"/>
    <w:locked/>
    <w:rsid w:val="0075204E"/>
    <w:rPr>
      <w:kern w:val="16"/>
      <w:sz w:val="24"/>
      <w:lang w:val="x-none" w:eastAsia="x-none"/>
    </w:rPr>
  </w:style>
  <w:style w:type="paragraph" w:styleId="Textodebalo">
    <w:name w:val="Balloon Text"/>
    <w:basedOn w:val="Normal"/>
    <w:link w:val="TextodebaloChar"/>
    <w:rsid w:val="0011415D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rsid w:val="0011415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681084"/>
  </w:style>
  <w:style w:type="character" w:styleId="Refdecomentrio">
    <w:name w:val="annotation reference"/>
    <w:rsid w:val="00681B08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81B08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rsid w:val="00681B08"/>
  </w:style>
  <w:style w:type="paragraph" w:styleId="Assuntodocomentrio">
    <w:name w:val="annotation subject"/>
    <w:basedOn w:val="Textodecomentrio"/>
    <w:next w:val="Textodecomentrio"/>
    <w:link w:val="AssuntodocomentrioChar"/>
    <w:rsid w:val="00681B08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rsid w:val="00681B08"/>
    <w:rPr>
      <w:b/>
      <w:bCs/>
    </w:rPr>
  </w:style>
  <w:style w:type="table" w:styleId="Tabelacomgrade">
    <w:name w:val="Table Grid"/>
    <w:basedOn w:val="Tabelanormal"/>
    <w:rsid w:val="007520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420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1686"/>
    <w:pPr>
      <w:keepNext w:val="0"/>
      <w:tabs>
        <w:tab w:val="clear" w:pos="0"/>
      </w:tabs>
      <w:spacing w:before="100" w:beforeAutospacing="1" w:after="100" w:afterAutospacing="1"/>
      <w:jc w:val="left"/>
    </w:pPr>
    <w:rPr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037B4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0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onsole.ng.bluemix.net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www.oracle.com/technetwork/products/secure-backup/secure-backup-s3-484709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pplication%20Data\Microsoft\Modelos\Mestrad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18592-DBFC-4FE2-9401-5B018F903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Mestrado</Template>
  <TotalTime>27471</TotalTime>
  <Pages>19</Pages>
  <Words>1575</Words>
  <Characters>8510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/>
  <LinksUpToDate>false</LinksUpToDate>
  <CharactersWithSpaces>10065</CharactersWithSpaces>
  <SharedDoc>false</SharedDoc>
  <HLinks>
    <vt:vector size="6" baseType="variant">
      <vt:variant>
        <vt:i4>4915270</vt:i4>
      </vt:variant>
      <vt:variant>
        <vt:i4>99</vt:i4>
      </vt:variant>
      <vt:variant>
        <vt:i4>0</vt:i4>
      </vt:variant>
      <vt:variant>
        <vt:i4>5</vt:i4>
      </vt:variant>
      <vt:variant>
        <vt:lpwstr>http://corporate.canaltech.com.br/noticia/mercado/IDC-divulga-10-previsoes-para-industria-brasileira-de-TI-e-Telecom-em-2014/</vt:lpwstr>
      </vt:variant>
      <vt:variant>
        <vt:lpwstr>ixzz3HvqOstAu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Mestrado em Administração</dc:creator>
  <cp:keywords/>
  <cp:lastModifiedBy>Douglas Pinho</cp:lastModifiedBy>
  <cp:revision>62</cp:revision>
  <cp:lastPrinted>2014-10-28T10:55:00Z</cp:lastPrinted>
  <dcterms:created xsi:type="dcterms:W3CDTF">2016-10-13T06:19:00Z</dcterms:created>
  <dcterms:modified xsi:type="dcterms:W3CDTF">2018-02-01T19:58:00Z</dcterms:modified>
</cp:coreProperties>
</file>